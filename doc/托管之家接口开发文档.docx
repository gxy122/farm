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7062E8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  <w:r>
        <w:rPr>
          <w:rFonts w:ascii="汉仪雪君体简" w:eastAsia="汉仪雪君体简" w:hAnsi="汉仪雪君体简" w:cs="汉仪雪君体简" w:hint="eastAsia"/>
          <w:sz w:val="52"/>
          <w:szCs w:val="52"/>
        </w:rPr>
        <w:t>托管之家接口开发文档</w:t>
      </w: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center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7062E8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  <w:r>
        <w:rPr>
          <w:rFonts w:ascii="汉仪雪君体简" w:eastAsia="汉仪雪君体简" w:hAnsi="汉仪雪君体简" w:cs="汉仪雪君体简" w:hint="eastAsia"/>
          <w:sz w:val="32"/>
          <w:szCs w:val="32"/>
        </w:rPr>
        <w:t>修订人：高一平</w:t>
      </w:r>
    </w:p>
    <w:p w:rsidR="003336A2" w:rsidRDefault="007062E8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  <w:r>
        <w:rPr>
          <w:rFonts w:ascii="汉仪雪君体简" w:eastAsia="汉仪雪君体简" w:hAnsi="汉仪雪君体简" w:cs="汉仪雪君体简" w:hint="eastAsia"/>
          <w:sz w:val="32"/>
          <w:szCs w:val="32"/>
        </w:rPr>
        <w:t>修订时间：2018/6/5</w:t>
      </w: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7062E8">
      <w:pPr>
        <w:spacing w:line="360" w:lineRule="auto"/>
        <w:jc w:val="center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0" w:name="_Toc754"/>
      <w:r>
        <w:rPr>
          <w:rFonts w:ascii="汉仪雪君体简" w:eastAsia="汉仪雪君体简" w:hAnsi="汉仪雪君体简" w:cs="汉仪雪君体简" w:hint="eastAsia"/>
          <w:sz w:val="52"/>
          <w:szCs w:val="52"/>
        </w:rPr>
        <w:lastRenderedPageBreak/>
        <w:t>目录</w:t>
      </w:r>
      <w:bookmarkEnd w:id="0"/>
    </w:p>
    <w:sdt>
      <w:sdtPr>
        <w:rPr>
          <w:rFonts w:ascii="宋体" w:eastAsia="宋体" w:hAnsi="宋体"/>
        </w:rPr>
        <w:id w:val="147453501"/>
        <w:docPartObj>
          <w:docPartGallery w:val="Table of Contents"/>
          <w:docPartUnique/>
        </w:docPartObj>
      </w:sdtPr>
      <w:sdtEndPr>
        <w:rPr>
          <w:rFonts w:ascii="汉仪雪君体简" w:eastAsia="汉仪雪君体简" w:hAnsi="汉仪雪君体简" w:cs="汉仪雪君体简" w:hint="eastAsia"/>
          <w:szCs w:val="52"/>
        </w:rPr>
      </w:sdtEndPr>
      <w:sdtContent>
        <w:p w:rsidR="003336A2" w:rsidRDefault="003336A2">
          <w:pPr>
            <w:jc w:val="center"/>
          </w:pPr>
        </w:p>
        <w:p w:rsidR="003336A2" w:rsidRDefault="007062E8">
          <w:pPr>
            <w:pStyle w:val="TOC1"/>
            <w:tabs>
              <w:tab w:val="right" w:leader="dot" w:pos="8306"/>
            </w:tabs>
          </w:pPr>
          <w:r>
            <w:rPr>
              <w:rFonts w:ascii="汉仪雪君体简" w:eastAsia="汉仪雪君体简" w:hAnsi="汉仪雪君体简" w:cs="汉仪雪君体简" w:hint="eastAsia"/>
              <w:sz w:val="32"/>
              <w:szCs w:val="32"/>
            </w:rPr>
            <w:fldChar w:fldCharType="begin"/>
          </w:r>
          <w:r>
            <w:rPr>
              <w:rFonts w:ascii="汉仪雪君体简" w:eastAsia="汉仪雪君体简" w:hAnsi="汉仪雪君体简" w:cs="汉仪雪君体简" w:hint="eastAsia"/>
              <w:sz w:val="32"/>
              <w:szCs w:val="32"/>
            </w:rPr>
            <w:instrText xml:space="preserve">TOC \o "1-3" \h \u </w:instrText>
          </w:r>
          <w:r>
            <w:rPr>
              <w:rFonts w:ascii="汉仪雪君体简" w:eastAsia="汉仪雪君体简" w:hAnsi="汉仪雪君体简" w:cs="汉仪雪君体简" w:hint="eastAsia"/>
              <w:sz w:val="32"/>
              <w:szCs w:val="32"/>
            </w:rPr>
            <w:fldChar w:fldCharType="separate"/>
          </w:r>
          <w:hyperlink w:anchor="_Toc754" w:history="1">
            <w:r>
              <w:rPr>
                <w:rFonts w:ascii="汉仪雪君体简" w:eastAsia="汉仪雪君体简" w:hAnsi="汉仪雪君体简" w:cs="汉仪雪君体简" w:hint="eastAsia"/>
                <w:szCs w:val="52"/>
              </w:rPr>
              <w:t>目录</w:t>
            </w:r>
            <w:r>
              <w:tab/>
            </w:r>
            <w:fldSimple w:instr=" PAGEREF _Toc754 ">
              <w:r>
                <w:t>2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25365" w:history="1">
            <w:r w:rsidR="007062E8">
              <w:rPr>
                <w:rFonts w:ascii="汉仪雪君体简" w:eastAsia="汉仪雪君体简" w:hAnsi="汉仪雪君体简" w:cs="汉仪雪君体简" w:hint="eastAsia"/>
                <w:szCs w:val="52"/>
              </w:rPr>
              <w:t>文档相关说明</w:t>
            </w:r>
            <w:r w:rsidR="007062E8">
              <w:tab/>
            </w:r>
            <w:fldSimple w:instr=" PAGEREF _Toc25365 ">
              <w:r w:rsidR="007062E8">
                <w:t>4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23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测试访问项目路径</w:t>
            </w:r>
            <w:r w:rsidR="007062E8">
              <w:tab/>
            </w:r>
            <w:fldSimple w:instr=" PAGEREF _Toc2234 ">
              <w:r w:rsidR="007062E8">
                <w:t>4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539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返回信息说明</w:t>
            </w:r>
            <w:r w:rsidR="007062E8">
              <w:tab/>
            </w:r>
            <w:fldSimple w:instr=" PAGEREF _Toc5394 ">
              <w:r w:rsidR="007062E8">
                <w:t>4</w:t>
              </w:r>
            </w:fldSimple>
          </w:hyperlink>
        </w:p>
        <w:p w:rsidR="003336A2" w:rsidRDefault="004E447C">
          <w:pPr>
            <w:pStyle w:val="TOC3"/>
            <w:tabs>
              <w:tab w:val="right" w:leader="dot" w:pos="8306"/>
            </w:tabs>
          </w:pPr>
          <w:hyperlink w:anchor="_Toc1891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状态码说明</w:t>
            </w:r>
            <w:r w:rsidR="007062E8">
              <w:tab/>
            </w:r>
            <w:fldSimple w:instr=" PAGEREF _Toc18912 ">
              <w:r w:rsidR="007062E8">
                <w:t>5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26853" w:history="1">
            <w:r w:rsidR="007062E8">
              <w:rPr>
                <w:rFonts w:ascii="汉仪雪君体简" w:eastAsia="汉仪雪君体简" w:hAnsi="汉仪雪君体简" w:cs="汉仪雪君体简" w:hint="eastAsia"/>
                <w:szCs w:val="52"/>
              </w:rPr>
              <w:t>用户模块</w:t>
            </w:r>
            <w:r w:rsidR="007062E8">
              <w:tab/>
            </w:r>
            <w:fldSimple w:instr=" PAGEREF _Toc26853 ">
              <w:r w:rsidR="007062E8">
                <w:t>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2987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获取注册验证码</w:t>
            </w:r>
            <w:r w:rsidR="007062E8">
              <w:tab/>
            </w:r>
            <w:fldSimple w:instr=" PAGEREF _Toc12987 ">
              <w:r w:rsidR="007062E8">
                <w:t>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760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用户校验短信验证码</w:t>
            </w:r>
            <w:r w:rsidR="007062E8">
              <w:tab/>
            </w:r>
            <w:fldSimple w:instr=" PAGEREF _Toc760 ">
              <w:r w:rsidR="007062E8">
                <w:t>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5013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用户注册</w:t>
            </w:r>
            <w:r w:rsidR="007062E8">
              <w:tab/>
            </w:r>
            <w:fldSimple w:instr=" PAGEREF _Toc25013 ">
              <w:r w:rsidR="007062E8">
                <w:t>10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34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获取验证码（其他所有情况的验证码）</w:t>
            </w:r>
            <w:r w:rsidR="007062E8">
              <w:tab/>
            </w:r>
            <w:fldSimple w:instr=" PAGEREF _Toc3346 ">
              <w:r w:rsidR="007062E8">
                <w:t>11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1109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手机密码登录</w:t>
            </w:r>
            <w:r w:rsidR="007062E8">
              <w:tab/>
            </w:r>
            <w:fldSimple w:instr=" PAGEREF _Toc21109 ">
              <w:r w:rsidR="007062E8">
                <w:t>12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4427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手机验证码登录</w:t>
            </w:r>
            <w:r w:rsidR="007062E8">
              <w:tab/>
            </w:r>
            <w:fldSimple w:instr=" PAGEREF _Toc4427 ">
              <w:r w:rsidR="007062E8">
                <w:t>13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4201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用户退出登录</w:t>
            </w:r>
            <w:r w:rsidR="007062E8">
              <w:tab/>
            </w:r>
            <w:fldSimple w:instr=" PAGEREF _Toc14201 ">
              <w:r w:rsidR="007062E8">
                <w:t>14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1727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用户销户</w:t>
            </w:r>
            <w:r w:rsidR="007062E8">
              <w:tab/>
            </w:r>
            <w:fldSimple w:instr=" PAGEREF _Toc11727 ">
              <w:r w:rsidR="007062E8">
                <w:t>15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7515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用户提交验证信息</w:t>
            </w:r>
            <w:r w:rsidR="007062E8">
              <w:tab/>
            </w:r>
            <w:fldSimple w:instr=" PAGEREF _Toc7515 ">
              <w:r w:rsidR="007062E8">
                <w:t>15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8548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用户获取验证信息</w:t>
            </w:r>
            <w:r w:rsidR="007062E8">
              <w:tab/>
            </w:r>
            <w:fldSimple w:instr=" PAGEREF _Toc28548 ">
              <w:r w:rsidR="007062E8">
                <w:t>17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40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获取用户详细信息</w:t>
            </w:r>
            <w:r w:rsidR="007062E8">
              <w:tab/>
            </w:r>
            <w:fldSimple w:instr=" PAGEREF _Toc3406 ">
              <w:r w:rsidR="007062E8">
                <w:t>18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126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用户更改头像</w:t>
            </w:r>
            <w:r w:rsidR="007062E8">
              <w:tab/>
            </w:r>
            <w:fldSimple w:instr=" PAGEREF _Toc21262 ">
              <w:r w:rsidR="007062E8">
                <w:t>21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064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获取种植户订单</w:t>
            </w:r>
            <w:r w:rsidR="007062E8">
              <w:tab/>
            </w:r>
            <w:fldSimple w:instr=" PAGEREF _Toc20646 ">
              <w:r w:rsidR="007062E8">
                <w:t>22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9927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获取用户农机手订单</w:t>
            </w:r>
            <w:r w:rsidR="007062E8">
              <w:tab/>
            </w:r>
            <w:fldSimple w:instr=" PAGEREF _Toc9927 ">
              <w:r w:rsidR="007062E8">
                <w:t>23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17755" w:history="1">
            <w:r w:rsidR="007062E8">
              <w:rPr>
                <w:rFonts w:ascii="汉仪雪君体简" w:eastAsia="汉仪雪君体简" w:hAnsi="汉仪雪君体简" w:cs="汉仪雪君体简" w:hint="eastAsia"/>
                <w:szCs w:val="52"/>
              </w:rPr>
              <w:t>农机模块</w:t>
            </w:r>
            <w:r w:rsidR="007062E8">
              <w:tab/>
            </w:r>
            <w:fldSimple w:instr=" PAGEREF _Toc17755 ">
              <w:r w:rsidR="007062E8">
                <w:t>29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7588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农机添加</w:t>
            </w:r>
            <w:r w:rsidR="007062E8">
              <w:tab/>
            </w:r>
            <w:fldSimple w:instr=" PAGEREF _Toc7588 ">
              <w:r w:rsidR="007062E8">
                <w:t>29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967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查询当前用户农机列表</w:t>
            </w:r>
            <w:r w:rsidR="007062E8">
              <w:tab/>
            </w:r>
            <w:fldSimple w:instr=" PAGEREF _Toc29676 ">
              <w:r w:rsidR="007062E8">
                <w:t>31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8737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用户修改农机</w:t>
            </w:r>
            <w:r w:rsidR="007062E8">
              <w:tab/>
            </w:r>
            <w:fldSimple w:instr=" PAGEREF _Toc8737 ">
              <w:r w:rsidR="007062E8">
                <w:t>33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279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用户删除农机</w:t>
            </w:r>
            <w:r w:rsidR="007062E8">
              <w:tab/>
            </w:r>
            <w:fldSimple w:instr=" PAGEREF _Toc22794 ">
              <w:r w:rsidR="007062E8">
                <w:t>36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2711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用户获取农机类型</w:t>
            </w:r>
            <w:r w:rsidR="007062E8">
              <w:tab/>
            </w:r>
            <w:fldSimple w:instr=" PAGEREF _Toc12711 ">
              <w:r w:rsidR="007062E8">
                <w:t>37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0740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用户获取农机拖拽装置</w:t>
            </w:r>
            <w:r w:rsidR="007062E8">
              <w:tab/>
            </w:r>
            <w:fldSimple w:instr=" PAGEREF _Toc10740 ">
              <w:r w:rsidR="007062E8">
                <w:t>38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3086" w:history="1">
            <w:r w:rsidR="007062E8">
              <w:rPr>
                <w:rFonts w:ascii="汉仪雪君体简" w:eastAsia="汉仪雪君体简" w:hAnsi="汉仪雪君体简" w:cs="汉仪雪君体简" w:hint="eastAsia"/>
                <w:szCs w:val="52"/>
              </w:rPr>
              <w:t>农田模块</w:t>
            </w:r>
            <w:r w:rsidR="007062E8">
              <w:tab/>
            </w:r>
            <w:fldSimple w:instr=" PAGEREF _Toc3086 ">
              <w:r w:rsidR="007062E8">
                <w:t>39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0595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用户添加农田</w:t>
            </w:r>
            <w:r w:rsidR="007062E8">
              <w:tab/>
            </w:r>
            <w:fldSimple w:instr=" PAGEREF _Toc20595 ">
              <w:r w:rsidR="007062E8">
                <w:t>40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8219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用户获取农田列表</w:t>
            </w:r>
            <w:r w:rsidR="007062E8">
              <w:tab/>
            </w:r>
            <w:fldSimple w:instr=" PAGEREF _Toc8219 ">
              <w:r w:rsidR="007062E8">
                <w:t>42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969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用户修改农田信息</w:t>
            </w:r>
            <w:r w:rsidR="007062E8">
              <w:tab/>
            </w:r>
            <w:fldSimple w:instr=" PAGEREF _Toc969 ">
              <w:r w:rsidR="007062E8">
                <w:t>47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953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用户删除农田信息</w:t>
            </w:r>
            <w:r w:rsidR="007062E8">
              <w:tab/>
            </w:r>
            <w:fldSimple w:instr=" PAGEREF _Toc9534 ">
              <w:r w:rsidR="007062E8">
                <w:t>48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19992" w:history="1">
            <w:r w:rsidR="007062E8">
              <w:rPr>
                <w:rFonts w:ascii="华文行楷" w:eastAsia="华文行楷" w:hAnsi="宋体" w:cs="宋体" w:hint="eastAsia"/>
                <w:szCs w:val="52"/>
              </w:rPr>
              <w:t>合作社模块（郭晓东）</w:t>
            </w:r>
            <w:r w:rsidR="007062E8">
              <w:tab/>
            </w:r>
            <w:fldSimple w:instr=" PAGEREF _Toc19992 ">
              <w:r w:rsidR="007062E8">
                <w:t>49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5070" w:history="1">
            <w:r w:rsidR="007062E8">
              <w:rPr>
                <w:rFonts w:ascii="华文行楷" w:eastAsia="华文行楷" w:hAnsi="宋体" w:cs="宋体" w:hint="eastAsia"/>
                <w:szCs w:val="32"/>
              </w:rPr>
              <w:t>用户创建合作社</w:t>
            </w:r>
            <w:r w:rsidR="007062E8">
              <w:tab/>
            </w:r>
            <w:fldSimple w:instr=" PAGEREF _Toc5070 ">
              <w:r w:rsidR="007062E8">
                <w:t>50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573" w:history="1">
            <w:r w:rsidR="007062E8">
              <w:rPr>
                <w:rFonts w:ascii="华文行楷" w:eastAsia="华文行楷" w:hAnsi="宋体" w:cs="宋体" w:hint="eastAsia"/>
                <w:szCs w:val="32"/>
              </w:rPr>
              <w:t>根据社长手机号查询合作社</w:t>
            </w:r>
            <w:r w:rsidR="007062E8">
              <w:tab/>
            </w:r>
            <w:fldSimple w:instr=" PAGEREF _Toc2573 ">
              <w:r w:rsidR="007062E8">
                <w:t>51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0872" w:history="1">
            <w:r w:rsidR="007062E8">
              <w:rPr>
                <w:rFonts w:ascii="华文行楷" w:eastAsia="华文行楷" w:hAnsi="宋体" w:cs="宋体" w:hint="eastAsia"/>
                <w:szCs w:val="32"/>
              </w:rPr>
              <w:t>申请加入合作社</w:t>
            </w:r>
            <w:r w:rsidR="007062E8">
              <w:tab/>
            </w:r>
            <w:fldSimple w:instr=" PAGEREF _Toc30872 ">
              <w:r w:rsidR="007062E8">
                <w:t>55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722" w:history="1">
            <w:r w:rsidR="007062E8">
              <w:rPr>
                <w:rFonts w:ascii="华文行楷" w:eastAsia="华文行楷" w:hAnsi="宋体" w:cs="宋体" w:hint="eastAsia"/>
                <w:szCs w:val="32"/>
              </w:rPr>
              <w:t>批准加入合作社</w:t>
            </w:r>
            <w:r w:rsidR="007062E8">
              <w:tab/>
            </w:r>
            <w:fldSimple w:instr=" PAGEREF _Toc722 ">
              <w:r w:rsidR="007062E8">
                <w:t>56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7793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给新成员分配队别角色</w:t>
            </w:r>
            <w:r w:rsidR="007062E8">
              <w:tab/>
            </w:r>
            <w:fldSimple w:instr=" PAGEREF _Toc17793 ">
              <w:r w:rsidR="007062E8">
                <w:t>57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8816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查询合作社所有队员信息</w:t>
            </w:r>
            <w:r w:rsidR="007062E8">
              <w:tab/>
            </w:r>
            <w:fldSimple w:instr=" PAGEREF _Toc28816 ">
              <w:r w:rsidR="007062E8">
                <w:t>58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4224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普通成员退出合作社</w:t>
            </w:r>
            <w:r w:rsidR="007062E8">
              <w:tab/>
            </w:r>
            <w:fldSimple w:instr=" PAGEREF _Toc4224 ">
              <w:r w:rsidR="007062E8">
                <w:t>61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7691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社长解散合作社</w:t>
            </w:r>
            <w:r w:rsidR="007062E8">
              <w:tab/>
            </w:r>
            <w:fldSimple w:instr=" PAGEREF _Toc7691 ">
              <w:r w:rsidR="007062E8">
                <w:t>61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1560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查询合作社所有小队中农机手的列表并排序</w:t>
            </w:r>
            <w:r w:rsidR="007062E8">
              <w:tab/>
            </w:r>
            <w:fldSimple w:instr=" PAGEREF _Toc31560 ">
              <w:r w:rsidR="007062E8">
                <w:t>62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0273" w:history="1">
            <w:r w:rsidR="007062E8">
              <w:rPr>
                <w:rFonts w:ascii="Cambria" w:eastAsia="华文行楷" w:hAnsi="Cambria" w:cs="Cambria" w:hint="eastAsia"/>
                <w:szCs w:val="32"/>
              </w:rPr>
              <w:t>查询提交了加入合作社申请的新成员</w:t>
            </w:r>
            <w:r w:rsidR="007062E8">
              <w:tab/>
            </w:r>
            <w:fldSimple w:instr=" PAGEREF _Toc10273 ">
              <w:r w:rsidR="007062E8">
                <w:t>65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4437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查询当前用户关联的合作社</w:t>
            </w:r>
            <w:r w:rsidR="007062E8">
              <w:tab/>
            </w:r>
            <w:fldSimple w:instr=" PAGEREF _Toc4437 ">
              <w:r w:rsidR="007062E8">
                <w:t>68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630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社长更新合作社信息</w:t>
            </w:r>
            <w:r w:rsidR="007062E8">
              <w:tab/>
            </w:r>
            <w:fldSimple w:instr=" PAGEREF _Toc3630 ">
              <w:r w:rsidR="007062E8">
                <w:t>70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5940" w:history="1">
            <w:r w:rsidR="007062E8">
              <w:rPr>
                <w:rFonts w:ascii="华文行楷" w:eastAsia="华文行楷" w:hAnsi="汉仪雪君体简" w:cs="汉仪雪君体简" w:hint="eastAsia"/>
                <w:szCs w:val="32"/>
              </w:rPr>
              <w:t>社长查询小队列表</w:t>
            </w:r>
            <w:r w:rsidR="007062E8">
              <w:tab/>
            </w:r>
            <w:fldSimple w:instr=" PAGEREF _Toc5940 ">
              <w:r w:rsidR="007062E8">
                <w:t>72</w:t>
              </w:r>
            </w:fldSimple>
          </w:hyperlink>
        </w:p>
        <w:p w:rsidR="003336A2" w:rsidRDefault="004E447C">
          <w:pPr>
            <w:pStyle w:val="TOC1"/>
            <w:tabs>
              <w:tab w:val="right" w:leader="dot" w:pos="8306"/>
            </w:tabs>
          </w:pPr>
          <w:hyperlink w:anchor="_Toc17060" w:history="1">
            <w:r w:rsidR="007062E8">
              <w:rPr>
                <w:rFonts w:ascii="汉仪雪君体简" w:eastAsia="汉仪雪君体简" w:hAnsi="汉仪雪君体简" w:cs="汉仪雪君体简" w:hint="eastAsia"/>
                <w:szCs w:val="52"/>
              </w:rPr>
              <w:t>订单模块</w:t>
            </w:r>
            <w:r w:rsidR="007062E8">
              <w:tab/>
            </w:r>
            <w:fldSimple w:instr=" PAGEREF _Toc17060 ">
              <w:r w:rsidR="007062E8">
                <w:t>73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3870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种植户创建订单</w:t>
            </w:r>
            <w:r w:rsidR="007062E8">
              <w:tab/>
            </w:r>
            <w:fldSimple w:instr=" PAGEREF _Toc23870 ">
              <w:r w:rsidR="007062E8">
                <w:t>73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956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种植户修改领路人信息</w:t>
            </w:r>
            <w:r w:rsidR="007062E8">
              <w:tab/>
            </w:r>
            <w:fldSimple w:instr=" PAGEREF _Toc9564 ">
              <w:r w:rsidR="007062E8">
                <w:t>74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102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种植户取消订单</w:t>
            </w:r>
            <w:r w:rsidR="007062E8">
              <w:tab/>
            </w:r>
            <w:fldSimple w:instr=" PAGEREF _Toc31022 ">
              <w:r w:rsidR="007062E8">
                <w:t>75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3909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种植户确认订单验收合格并完结订单</w:t>
            </w:r>
            <w:r w:rsidR="007062E8">
              <w:tab/>
            </w:r>
            <w:fldSimple w:instr=" PAGEREF _Toc23909 ">
              <w:r w:rsidR="007062E8">
                <w:t>76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9511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种植户删除已被取消的订单</w:t>
            </w:r>
            <w:r w:rsidR="007062E8">
              <w:tab/>
            </w:r>
            <w:fldSimple w:instr=" PAGEREF _Toc9511 ">
              <w:r w:rsidR="007062E8">
                <w:t>76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0305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农机手获取可接订单列表（首页订单列表）</w:t>
            </w:r>
            <w:r w:rsidR="007062E8">
              <w:tab/>
            </w:r>
            <w:fldSimple w:instr=" PAGEREF _Toc30305 ">
              <w:r w:rsidR="007062E8">
                <w:t>77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4374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农机手抢单</w:t>
            </w:r>
            <w:r w:rsidR="007062E8">
              <w:tab/>
            </w:r>
            <w:fldSimple w:instr=" PAGEREF _Toc14374 ">
              <w:r w:rsidR="007062E8">
                <w:t>78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45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农机手确认订单</w:t>
            </w:r>
            <w:r w:rsidR="007062E8">
              <w:tab/>
            </w:r>
            <w:fldSimple w:instr=" PAGEREF _Toc1452 ">
              <w:r w:rsidR="007062E8">
                <w:t>78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82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农机手取消订单</w:t>
            </w:r>
            <w:r w:rsidR="007062E8">
              <w:tab/>
            </w:r>
            <w:fldSimple w:instr=" PAGEREF _Toc2822 ">
              <w:r w:rsidR="007062E8">
                <w:t>79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2230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接单人确认工作人员（协同作业）</w:t>
            </w:r>
            <w:r w:rsidR="007062E8">
              <w:tab/>
            </w:r>
            <w:fldSimple w:instr=" PAGEREF _Toc32230 ">
              <w:r w:rsidR="007062E8">
                <w:t>79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0318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农机手拒绝或接受协同作业订单</w:t>
            </w:r>
            <w:r w:rsidR="007062E8">
              <w:tab/>
            </w:r>
            <w:fldSimple w:instr=" PAGEREF _Toc30318 ">
              <w:r w:rsidR="007062E8">
                <w:t>80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934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社长添加工作人员</w:t>
            </w:r>
            <w:r w:rsidR="007062E8">
              <w:tab/>
            </w:r>
            <w:fldSimple w:instr=" PAGEREF _Toc19346 ">
              <w:r w:rsidR="007062E8">
                <w:t>81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14691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社长或小队长减少工作人员</w:t>
            </w:r>
            <w:r w:rsidR="007062E8">
              <w:tab/>
            </w:r>
            <w:fldSimple w:instr=" PAGEREF _Toc14691 ">
              <w:r w:rsidR="007062E8">
                <w:t>81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7623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农机手发送完工报告</w:t>
            </w:r>
            <w:r w:rsidR="007062E8">
              <w:tab/>
            </w:r>
            <w:fldSimple w:instr=" PAGEREF _Toc27623 ">
              <w:r w:rsidR="007062E8">
                <w:t>82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21856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社长/小队长完工确认</w:t>
            </w:r>
            <w:r w:rsidR="007062E8">
              <w:tab/>
            </w:r>
            <w:fldSimple w:instr=" PAGEREF _Toc21856 ">
              <w:r w:rsidR="007062E8">
                <w:t>82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3048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查询订单</w:t>
            </w:r>
            <w:r w:rsidR="007062E8">
              <w:tab/>
            </w:r>
            <w:fldSimple w:instr=" PAGEREF _Toc30482 ">
              <w:r w:rsidR="007062E8">
                <w:t>83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5143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查询订单指定工作人员完工报告</w:t>
            </w:r>
            <w:r w:rsidR="007062E8">
              <w:tab/>
            </w:r>
            <w:fldSimple w:instr=" PAGEREF _Toc5143 ">
              <w:r w:rsidR="007062E8">
                <w:t>84</w:t>
              </w:r>
            </w:fldSimple>
          </w:hyperlink>
        </w:p>
        <w:p w:rsidR="003336A2" w:rsidRDefault="004E447C">
          <w:pPr>
            <w:pStyle w:val="TOC2"/>
            <w:tabs>
              <w:tab w:val="right" w:leader="dot" w:pos="8306"/>
            </w:tabs>
          </w:pPr>
          <w:hyperlink w:anchor="_Toc8552" w:history="1">
            <w:r w:rsidR="007062E8">
              <w:rPr>
                <w:rFonts w:ascii="汉仪雪君体简" w:eastAsia="汉仪雪君体简" w:hAnsi="汉仪雪君体简" w:cs="汉仪雪君体简" w:hint="eastAsia"/>
                <w:szCs w:val="32"/>
              </w:rPr>
              <w:t>查询订单所有工作人员</w:t>
            </w:r>
            <w:r w:rsidR="007062E8">
              <w:tab/>
            </w:r>
            <w:fldSimple w:instr=" PAGEREF _Toc8552 ">
              <w:r w:rsidR="007062E8">
                <w:t>84</w:t>
              </w:r>
            </w:fldSimple>
          </w:hyperlink>
        </w:p>
        <w:p w:rsidR="003336A2" w:rsidRDefault="007062E8">
          <w:pPr>
            <w:pStyle w:val="TOC2"/>
            <w:tabs>
              <w:tab w:val="right" w:leader="dot" w:pos="8306"/>
            </w:tabs>
            <w:rPr>
              <w:rFonts w:ascii="汉仪雪君体简" w:eastAsia="汉仪雪君体简" w:hAnsi="汉仪雪君体简" w:cs="汉仪雪君体简"/>
              <w:sz w:val="52"/>
              <w:szCs w:val="52"/>
            </w:rPr>
          </w:pPr>
          <w:r>
            <w:rPr>
              <w:rFonts w:ascii="汉仪雪君体简" w:eastAsia="汉仪雪君体简" w:hAnsi="汉仪雪君体简" w:cs="汉仪雪君体简" w:hint="eastAsia"/>
              <w:szCs w:val="32"/>
            </w:rPr>
            <w:fldChar w:fldCharType="end"/>
          </w:r>
        </w:p>
      </w:sdtContent>
    </w:sdt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7062E8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1" w:name="_Toc25365"/>
      <w:r>
        <w:rPr>
          <w:rFonts w:ascii="汉仪雪君体简" w:eastAsia="汉仪雪君体简" w:hAnsi="汉仪雪君体简" w:cs="汉仪雪君体简" w:hint="eastAsia"/>
          <w:sz w:val="52"/>
          <w:szCs w:val="52"/>
        </w:rPr>
        <w:t>文档相关说明</w:t>
      </w:r>
      <w:bookmarkEnd w:id="1"/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统一使用UTF-8编码方式，如无特殊说明，请求方式统一为POST。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参数名必须与文档中一致，区分大小写。</w:t>
      </w:r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" w:name="_Toc2234"/>
      <w:r>
        <w:rPr>
          <w:rFonts w:ascii="汉仪雪君体简" w:eastAsia="汉仪雪君体简" w:hAnsi="汉仪雪君体简" w:cs="汉仪雪君体简" w:hint="eastAsia"/>
          <w:sz w:val="32"/>
          <w:szCs w:val="32"/>
        </w:rPr>
        <w:t>测试访问项目路径</w:t>
      </w:r>
      <w:bookmarkEnd w:id="2"/>
    </w:p>
    <w:p w:rsidR="003336A2" w:rsidRDefault="007062E8">
      <w:pPr>
        <w:spacing w:line="360" w:lineRule="auto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http://gaoyiping.vipgz1.idcfengye.com/plansolve/farm</w:t>
      </w:r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3" w:name="_Toc5394"/>
      <w:r>
        <w:rPr>
          <w:rFonts w:ascii="汉仪雪君体简" w:eastAsia="汉仪雪君体简" w:hAnsi="汉仪雪君体简" w:cs="汉仪雪君体简" w:hint="eastAsia"/>
          <w:sz w:val="32"/>
          <w:szCs w:val="32"/>
        </w:rPr>
        <w:t>返回信息说明</w:t>
      </w:r>
      <w:bookmarkEnd w:id="3"/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所有返回字段中，必须包含：code与message。两个字段分别表示返回状态码和信息说明。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成功示例：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>{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"code": 200,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"message": "成功",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"data": {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"nickname": "测试",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"mobile": "17610575626",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"userState": "pending",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"avatar": null,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"cooperation": null,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    "farmer": false,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lastRenderedPageBreak/>
        <w:t xml:space="preserve">        "operator": false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}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>}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 w:val="24"/>
        </w:rPr>
      </w:pPr>
      <w:r>
        <w:rPr>
          <w:rFonts w:ascii="华康圆体W7" w:eastAsia="华康圆体W7" w:hAnsi="华康圆体W7" w:cs="华康圆体W7" w:hint="eastAsia"/>
          <w:sz w:val="24"/>
        </w:rPr>
        <w:t>失败示例：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>{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"code": 600,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"message": "短信发送失败[服务器IP地址未经短信服务授权]",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 xml:space="preserve">    "data": null</w:t>
      </w:r>
    </w:p>
    <w:p w:rsidR="003336A2" w:rsidRDefault="007062E8">
      <w:pPr>
        <w:spacing w:line="360" w:lineRule="auto"/>
        <w:ind w:firstLine="420"/>
        <w:jc w:val="left"/>
        <w:rPr>
          <w:rFonts w:ascii="华康圆体W7" w:eastAsia="华康圆体W7" w:hAnsi="华康圆体W7" w:cs="华康圆体W7"/>
          <w:szCs w:val="21"/>
        </w:rPr>
      </w:pPr>
      <w:r>
        <w:rPr>
          <w:rFonts w:ascii="华康圆体W7" w:eastAsia="华康圆体W7" w:hAnsi="华康圆体W7" w:cs="华康圆体W7" w:hint="eastAsia"/>
          <w:szCs w:val="21"/>
        </w:rPr>
        <w:t>}</w:t>
      </w:r>
    </w:p>
    <w:p w:rsidR="003336A2" w:rsidRDefault="007062E8">
      <w:pPr>
        <w:spacing w:line="360" w:lineRule="auto"/>
        <w:jc w:val="left"/>
        <w:outlineLvl w:val="2"/>
        <w:rPr>
          <w:rFonts w:ascii="汉仪雪君体简" w:eastAsia="汉仪雪君体简" w:hAnsi="汉仪雪君体简" w:cs="汉仪雪君体简"/>
          <w:sz w:val="32"/>
          <w:szCs w:val="32"/>
        </w:rPr>
      </w:pPr>
      <w:bookmarkStart w:id="4" w:name="_Toc18912"/>
      <w:r>
        <w:rPr>
          <w:rFonts w:ascii="汉仪雪君体简" w:eastAsia="汉仪雪君体简" w:hAnsi="汉仪雪君体简" w:cs="汉仪雪君体简" w:hint="eastAsia"/>
          <w:sz w:val="32"/>
          <w:szCs w:val="32"/>
        </w:rPr>
        <w:t>状态码说明</w:t>
      </w:r>
      <w:bookmarkEnd w:id="4"/>
    </w:p>
    <w:tbl>
      <w:tblPr>
        <w:tblStyle w:val="a6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8"/>
        <w:gridCol w:w="7184"/>
      </w:tblGrid>
      <w:tr w:rsidR="003336A2">
        <w:trPr>
          <w:trHeight w:val="398"/>
        </w:trPr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200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成功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-1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未知错误（待捕获处理）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400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请求参数错误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401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该参数违反数据完整性原则（插入/更改数据时，唯一标识数据校验失败，或其他数据库键约束问题）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402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该用户登录信息过期，或手机密码登陆时与系统</w:t>
            </w:r>
            <w:proofErr w:type="gramStart"/>
            <w:r>
              <w:rPr>
                <w:rFonts w:ascii="华康圆体W7" w:eastAsia="华康圆体W7" w:hAnsi="华康圆体W7" w:cs="华康圆体W7" w:hint="eastAsia"/>
                <w:sz w:val="24"/>
              </w:rPr>
              <w:t>存储设备码不一致</w:t>
            </w:r>
            <w:proofErr w:type="gramEnd"/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403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该用户不具有此操作权限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500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字符集编码异常（乱码情况下返回参数编码信息）</w:t>
            </w:r>
          </w:p>
        </w:tc>
      </w:tr>
      <w:tr w:rsidR="003336A2">
        <w:tc>
          <w:tcPr>
            <w:tcW w:w="1338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600</w:t>
            </w:r>
          </w:p>
        </w:tc>
        <w:tc>
          <w:tcPr>
            <w:tcW w:w="7184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sz w:val="24"/>
              </w:rPr>
            </w:pPr>
            <w:r>
              <w:rPr>
                <w:rFonts w:ascii="华康圆体W7" w:eastAsia="华康圆体W7" w:hAnsi="华康圆体W7" w:cs="华康圆体W7" w:hint="eastAsia"/>
                <w:sz w:val="24"/>
              </w:rPr>
              <w:t>短信发送失败</w:t>
            </w:r>
          </w:p>
        </w:tc>
      </w:tr>
    </w:tbl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52"/>
          <w:szCs w:val="52"/>
        </w:rPr>
      </w:pPr>
    </w:p>
    <w:p w:rsidR="003336A2" w:rsidRDefault="007062E8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5" w:name="_Toc26853"/>
      <w:r>
        <w:rPr>
          <w:rFonts w:ascii="汉仪雪君体简" w:eastAsia="汉仪雪君体简" w:hAnsi="汉仪雪君体简" w:cs="汉仪雪君体简" w:hint="eastAsia"/>
          <w:sz w:val="52"/>
          <w:szCs w:val="52"/>
        </w:rPr>
        <w:t>用户模块</w:t>
      </w:r>
      <w:bookmarkEnd w:id="5"/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" w:name="_Toc12987"/>
      <w:r>
        <w:rPr>
          <w:rFonts w:ascii="汉仪雪君体简" w:eastAsia="汉仪雪君体简" w:hAnsi="汉仪雪君体简" w:cs="汉仪雪君体简" w:hint="eastAsia"/>
          <w:sz w:val="32"/>
          <w:szCs w:val="32"/>
        </w:rPr>
        <w:t>获取注册验证码</w:t>
      </w:r>
      <w:bookmarkEnd w:id="6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getRegistCaptcha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获取注册验证码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手机号码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ab/>
              <w:t>“code”:200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ab/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“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message“:“成功“</w:t>
            </w:r>
          </w:p>
          <w:p w:rsidR="003336A2" w:rsidRDefault="007062E8">
            <w:pPr>
              <w:spacing w:line="360" w:lineRule="auto"/>
              <w:ind w:firstLine="420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“</w:t>
            </w:r>
            <w:r>
              <w:rPr>
                <w:rFonts w:ascii="华康圆体W7" w:eastAsia="华康圆体W7" w:hAnsi="华康圆体W7" w:cs="华康圆体W7" w:hint="eastAsia"/>
                <w:szCs w:val="21"/>
              </w:rPr>
              <w:t>data</w:t>
            </w:r>
            <w:r>
              <w:rPr>
                <w:rFonts w:ascii="华康圆体W7" w:eastAsia="华康圆体W7" w:hAnsi="华康圆体W7" w:cs="华康圆体W7" w:hint="eastAsia"/>
              </w:rPr>
              <w:t>”: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状态码600，短信发送失败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同一手机号码，最多销户6次，每次销户后重新注册，将为一个全新账户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销户6次后，第7次注册，将被系统拒绝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注意：每一个验证码只能使用1次，且有效时长1分钟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7" w:name="_Toc760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用户校验短信验证码</w:t>
      </w:r>
      <w:bookmarkEnd w:id="7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checkCaptcha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用户校验短信验证码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captcha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短信验证码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8" w:name="_Toc25013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用户注册</w:t>
      </w:r>
      <w:bookmarkEnd w:id="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regist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注册用户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nickname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用户名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androidMAC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安卓设备码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password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用户密码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"nickname": "测试",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"mobile": "17610575626",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"userState": "pending",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"cooperation":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"farmer":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"operator": false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用户注册成功后将自动登录（30天免登录）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密码长度至少6位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9" w:name="_Toc3346"/>
      <w:r>
        <w:rPr>
          <w:rFonts w:ascii="汉仪雪君体简" w:eastAsia="汉仪雪君体简" w:hAnsi="汉仪雪君体简" w:cs="汉仪雪君体简" w:hint="eastAsia"/>
          <w:sz w:val="32"/>
          <w:szCs w:val="32"/>
        </w:rPr>
        <w:t>获取验证码（其他所有情况的验证码）</w:t>
      </w:r>
      <w:bookmarkEnd w:id="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captcha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获取注册验证码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手机号码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ab/>
              <w:t>“code”:200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ab/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“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message“:“成功“</w:t>
            </w:r>
          </w:p>
          <w:p w:rsidR="003336A2" w:rsidRDefault="007062E8">
            <w:pPr>
              <w:spacing w:line="360" w:lineRule="auto"/>
              <w:ind w:firstLine="420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“</w:t>
            </w:r>
            <w:r>
              <w:rPr>
                <w:rFonts w:ascii="华康圆体W7" w:eastAsia="华康圆体W7" w:hAnsi="华康圆体W7" w:cs="华康圆体W7" w:hint="eastAsia"/>
                <w:szCs w:val="21"/>
              </w:rPr>
              <w:t>data</w:t>
            </w:r>
            <w:r>
              <w:rPr>
                <w:rFonts w:ascii="华康圆体W7" w:eastAsia="华康圆体W7" w:hAnsi="华康圆体W7" w:cs="华康圆体W7" w:hint="eastAsia"/>
              </w:rPr>
              <w:t>”: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状态码600，短信发送失败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注意：每一个验证码只能使用1次，且有效时长1分钟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0" w:name="_Toc21109"/>
      <w:r>
        <w:rPr>
          <w:rFonts w:ascii="汉仪雪君体简" w:eastAsia="汉仪雪君体简" w:hAnsi="汉仪雪君体简" w:cs="汉仪雪君体简" w:hint="eastAsia"/>
          <w:sz w:val="32"/>
          <w:szCs w:val="32"/>
        </w:rPr>
        <w:t>手机密码登录</w:t>
      </w:r>
      <w:bookmarkEnd w:id="10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login/password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用户手机密码登录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androidMAC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安卓设备码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password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用户密码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用户登录成功后将30天免登录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1" w:name="_Toc4427"/>
      <w:r>
        <w:rPr>
          <w:rFonts w:ascii="汉仪雪君体简" w:eastAsia="汉仪雪君体简" w:hAnsi="汉仪雪君体简" w:cs="汉仪雪君体简" w:hint="eastAsia"/>
          <w:sz w:val="32"/>
          <w:szCs w:val="32"/>
        </w:rPr>
        <w:t>手机验证码登录</w:t>
      </w:r>
      <w:bookmarkEnd w:id="1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login/captcha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用户手机验证码登录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androidMAC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安卓设备码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captcha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验证码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用户登录成功后将30天免登录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2" w:name="_Toc14201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用户退出登录</w:t>
      </w:r>
      <w:bookmarkEnd w:id="12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user/logout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用户退出登录【GET】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3" w:name="_Toc11727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用户销户</w:t>
      </w:r>
      <w:bookmarkEnd w:id="1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user/delete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用户销户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captcha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验证码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4" w:name="_Toc7515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用户提交验证信息</w:t>
      </w:r>
      <w:bookmarkEnd w:id="1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user/certificate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用户提交验证信息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lastRenderedPageBreak/>
                    <w:t>realname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真实姓名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idCardNo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身份证号码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"realname": "张三",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"idCardNo": "410721199999998789"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暂时提交即审核通过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5" w:name="_Toc28548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用户获取验证信息</w:t>
      </w:r>
      <w:bookmarkEnd w:id="1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user/getCertificate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获取用户验证信息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错误码402，用户未登录或登录失效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6" w:name="_Toc3406"/>
      <w:r>
        <w:rPr>
          <w:rFonts w:ascii="汉仪雪君体简" w:eastAsia="汉仪雪君体简" w:hAnsi="汉仪雪君体简" w:cs="汉仪雪君体简" w:hint="eastAsia"/>
          <w:sz w:val="32"/>
          <w:szCs w:val="32"/>
        </w:rPr>
        <w:t>获取用户详细信息</w:t>
      </w:r>
      <w:bookmarkEnd w:id="16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user/getUser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获取用户详细信息，包括合作社及小队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错误码402，用户未登录或登录失效</w:t>
            </w:r>
          </w:p>
        </w:tc>
      </w:tr>
    </w:tbl>
    <w:p w:rsidR="003336A2" w:rsidRDefault="007062E8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用户更改密码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user/changePassword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用户更改密码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password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密码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注意：需先进行短信验证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7" w:name="_Toc21262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用户更改头像</w:t>
      </w:r>
      <w:bookmarkEnd w:id="17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user/changeAvatar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用户更改头像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Picture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头像文件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"ff4ce9d70dd64a979ad4089457e26f7a.jpg"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8" w:name="_Toc20646"/>
      <w:r>
        <w:rPr>
          <w:rFonts w:ascii="汉仪雪君体简" w:eastAsia="汉仪雪君体简" w:hAnsi="汉仪雪君体简" w:cs="汉仪雪君体简" w:hint="eastAsia"/>
          <w:sz w:val="32"/>
          <w:szCs w:val="32"/>
        </w:rPr>
        <w:t>获取种植户订单</w:t>
      </w:r>
      <w:bookmarkEnd w:id="1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user/farmer/getOrders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获取用户创建的订单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lastRenderedPageBreak/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19" w:name="_Toc9927"/>
      <w:r>
        <w:rPr>
          <w:rFonts w:ascii="汉仪雪君体简" w:eastAsia="汉仪雪君体简" w:hAnsi="汉仪雪君体简" w:cs="汉仪雪君体简" w:hint="eastAsia"/>
          <w:sz w:val="32"/>
          <w:szCs w:val="32"/>
        </w:rPr>
        <w:t>获取用户农机手订单</w:t>
      </w:r>
      <w:bookmarkEnd w:id="1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rPr>
          <w:trHeight w:val="278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user/operator/getOrders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获取用户接受的订单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20" w:name="_Toc17755"/>
      <w:r>
        <w:rPr>
          <w:rFonts w:ascii="汉仪雪君体简" w:eastAsia="汉仪雪君体简" w:hAnsi="汉仪雪君体简" w:cs="汉仪雪君体简" w:hint="eastAsia"/>
          <w:sz w:val="52"/>
          <w:szCs w:val="52"/>
        </w:rPr>
        <w:t>农机模块</w:t>
      </w:r>
      <w:bookmarkEnd w:id="20"/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1" w:name="_Toc7588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农机添加</w:t>
      </w:r>
      <w:bookmarkEnd w:id="2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/user/operator/machinery/insert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用户添加农机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machineryType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农机类型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machineryAbility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农机作业能力（亩/时）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count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同种农机数量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draggingDevice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拖拽类型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ratedPower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额定功率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licenseNum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牌照号码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lastRenderedPageBreak/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pics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"machineryNo": "00000004",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"machineryType": "自走式五行玉米收获机",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"machineryAbility": 1,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"draggingDevice": "",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"ratedPower":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"licenseNum": "",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"detail": ""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用户获得农机手身份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2" w:name="_Toc29676"/>
      <w:r>
        <w:rPr>
          <w:rFonts w:ascii="汉仪雪君体简" w:eastAsia="汉仪雪君体简" w:hAnsi="汉仪雪君体简" w:cs="汉仪雪君体简" w:hint="eastAsia"/>
          <w:sz w:val="32"/>
          <w:szCs w:val="32"/>
        </w:rPr>
        <w:lastRenderedPageBreak/>
        <w:t>查询当前用户农机列表</w:t>
      </w:r>
      <w:bookmarkEnd w:id="22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/user/operator/machinery/list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查询当前用户农机列表【GET】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298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"machineryNo": "00000002",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"machineryType": "自走式五行玉米收获机",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"machineryAbility": 1,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"draggingDevice":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"ratedPower":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"licenseNum":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"detail":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"machineryNo": "00000003",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"machineryType": "自走式五行玉米收获机",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"machineryAbility": 1,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"draggingDevice":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"ratedPower":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"licenseNum":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"machineryNo": "00000004",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"machineryType": "自走式五行玉米收获机",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"machineryAbility": 1,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"machineryState":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"draggingDevice": "",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"ratedPower":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"licenseNum": "",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"detail": ""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3" w:name="_Toc8737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用户修改农机</w:t>
      </w:r>
      <w:bookmarkEnd w:id="2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/user/operator/machinery/edit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用户修改农机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machineryNo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农机编号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machineryType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农机类型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machineryAbility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农机作业能力（亩/时）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draggingDevice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拖拽类型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ratedPower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额定功率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licenseNum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牌照号码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pics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农机图片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"machineryNo": "00000001",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"machineryType": "自走式五行玉米收获机",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"machineryAbility": 2,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"machineryState":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"draggingDevice":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"ratedPower": 5000,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"licenseNum":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"pictures": "[\"3925270c6dc9492eadb36e4ff3333eb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7..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jpg\",\"15882775ca1a4328a21dde383322501e..jpg\"]",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"detail":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4" w:name="_Toc22794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用户删除农机</w:t>
      </w:r>
      <w:bookmarkEnd w:id="2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/user/operator/machinery/delete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用户删除农机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53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machineryNo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农机编号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5" w:name="_Toc12711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用户获取农机类型</w:t>
      </w:r>
      <w:bookmarkEnd w:id="2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/user/operator/machinery/type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用户获取农机类型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53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lastRenderedPageBreak/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6" w:name="_Toc10740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用户获取农机拖拽装置</w:t>
      </w:r>
      <w:bookmarkEnd w:id="26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/user/operator/machinery/dragging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用户获取农机拖拽装置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53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27" w:name="_Toc3086"/>
      <w:r>
        <w:rPr>
          <w:rFonts w:ascii="汉仪雪君体简" w:eastAsia="汉仪雪君体简" w:hAnsi="汉仪雪君体简" w:cs="汉仪雪君体简" w:hint="eastAsia"/>
          <w:sz w:val="52"/>
          <w:szCs w:val="52"/>
        </w:rPr>
        <w:t>农田模块</w:t>
      </w:r>
      <w:bookmarkEnd w:id="27"/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8" w:name="_Toc20595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用户添加农田</w:t>
      </w:r>
      <w:bookmarkEnd w:id="2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/user/farmer/farmland/insert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用户添加农田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farmlandAcreage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农田大小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province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农田地址（省）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农田地址（市）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county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农田地址（区县）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town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农田地址（乡镇）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longitude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addressDetail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lastRenderedPageBreak/>
                    <w:t>pics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"farmlandNo": "00000006",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用户获得农户身份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29" w:name="_Toc8219"/>
      <w:r>
        <w:rPr>
          <w:rFonts w:ascii="汉仪雪君体简" w:eastAsia="汉仪雪君体简" w:hAnsi="汉仪雪君体简" w:cs="汉仪雪君体简" w:hint="eastAsia"/>
          <w:sz w:val="32"/>
          <w:szCs w:val="32"/>
        </w:rPr>
        <w:t>用户获取农田列表</w:t>
      </w:r>
      <w:bookmarkEnd w:id="2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/user/farmer/farmland/list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用户获取农田列表【GET】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"farmlandNo": "00000002",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"farmlandNo": "00000003",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"farmlandNo": "00000004",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"farmlandNo": "00000005",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"[\"3086c5305ec247d585569854058f22e9.jpg\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",\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"fbc5ec3be71649a9893f3514153c22f0.jpg\"]",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"farmlandNo": "00000006",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"town": "大屯",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"latitude": 3.986875,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"longitude": 94.92834,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"detail": "地址"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"farmlandName": "农田二号",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"farmlandAcreage":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"土地"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30" w:name="_Toc969"/>
      <w:r>
        <w:rPr>
          <w:rFonts w:ascii="汉仪雪君体简" w:eastAsia="汉仪雪君体简" w:hAnsi="汉仪雪君体简" w:cs="汉仪雪君体简" w:hint="eastAsia"/>
          <w:sz w:val="32"/>
          <w:szCs w:val="32"/>
        </w:rPr>
        <w:lastRenderedPageBreak/>
        <w:t>用户修改农田信息</w:t>
      </w:r>
      <w:bookmarkEnd w:id="30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/user/farmer/farmland/edit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用户修改农田信息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农田编号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farmlandAcreage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农田大小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province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农田地址（省）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农田地址（市）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county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农田地址（区县）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town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农田地址（乡镇）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longitude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addressDetail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农田地址描述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pics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"farmlandNo": "00000001",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"address":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"province":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"city": "北京",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"county": "朝阳",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"town": "青岛",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"latitude": 4.45554634,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"longitude": 46.3454654,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"我又挪地儿了"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"farmlandName": "农田一号",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"farmlandAcreage": 6,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"farmlandState": "normal",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"pictures": "[]",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"detail": "种田"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状态码400，参数错误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lastRenderedPageBreak/>
              <w:t>注意：农田地址省市区县乡镇不可更改，只有经纬度与描述可更改（如传入与原地址不同的省市等数据，系统将不予理会）！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图片访问地址：（未定义）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31" w:name="_Toc9534"/>
      <w:r>
        <w:rPr>
          <w:rFonts w:ascii="汉仪雪君体简" w:eastAsia="汉仪雪君体简" w:hAnsi="汉仪雪君体简" w:cs="汉仪雪君体简" w:hint="eastAsia"/>
          <w:sz w:val="32"/>
          <w:szCs w:val="32"/>
        </w:rPr>
        <w:lastRenderedPageBreak/>
        <w:t>用户删除农田信息</w:t>
      </w:r>
      <w:bookmarkEnd w:id="3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/user/farmer/farmland/delete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用户删除农田信息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farmlandNo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"data":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0"/>
        <w:rPr>
          <w:rFonts w:ascii="华文行楷" w:eastAsia="华文行楷" w:hAnsi="汉仪雪君体简" w:cs="汉仪雪君体简"/>
          <w:sz w:val="52"/>
          <w:szCs w:val="52"/>
        </w:rPr>
      </w:pPr>
      <w:bookmarkStart w:id="32" w:name="_Toc19992"/>
      <w:r>
        <w:rPr>
          <w:rFonts w:ascii="华文行楷" w:eastAsia="华文行楷" w:hAnsi="宋体" w:cs="宋体" w:hint="eastAsia"/>
          <w:sz w:val="52"/>
          <w:szCs w:val="52"/>
        </w:rPr>
        <w:lastRenderedPageBreak/>
        <w:t>合作社模块（郭晓东）</w:t>
      </w:r>
      <w:bookmarkEnd w:id="32"/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33" w:name="_Toc5070"/>
      <w:r>
        <w:rPr>
          <w:rFonts w:ascii="华文行楷" w:eastAsia="华文行楷" w:hAnsi="宋体" w:cs="宋体" w:hint="eastAsia"/>
          <w:sz w:val="32"/>
          <w:szCs w:val="32"/>
        </w:rPr>
        <w:t>用户创建合作社</w:t>
      </w:r>
      <w:bookmarkEnd w:id="3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/cooperation/create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创建合作社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用户手机号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cooperationName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province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合作社地址（省）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合作社地址（市）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county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合作社地址（区县）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town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合作社地址（乡镇）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合作社地址（详情）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longitude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business_license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合作社营业执照号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license_pic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营业执照图片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"mobile":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"cooperationName": "工人合作社",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"province": "天津",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"city": "天津市",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"county": "滨海区",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"town": "泰晤士镇",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"detail": "海港1号",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"latitude": 44.236,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"longitude": 120.653,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"business_license": "1103659964H",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"license_url":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"00000009"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license_url</w:t>
            </w:r>
            <w:r>
              <w:rPr>
                <w:rFonts w:ascii="华康圆体W7" w:eastAsia="华康圆体W7" w:hAnsi="华康圆体W7" w:cs="华康圆体W7" w:hint="eastAsia"/>
              </w:rPr>
              <w:t>为服务器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中图片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的访问路径；</w:t>
            </w:r>
            <w:r>
              <w:rPr>
                <w:rFonts w:ascii="华康圆体W7" w:eastAsia="华康圆体W7" w:hAnsi="华康圆体W7" w:cs="华康圆体W7"/>
              </w:rPr>
              <w:t xml:space="preserve"> 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为合作社唯一编号标识。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  <w:bookmarkStart w:id="34" w:name="_Toc2573"/>
      <w:r>
        <w:rPr>
          <w:rFonts w:ascii="华文行楷" w:eastAsia="华文行楷" w:hAnsi="宋体" w:cs="宋体" w:hint="eastAsia"/>
          <w:sz w:val="32"/>
          <w:szCs w:val="32"/>
        </w:rPr>
        <w:lastRenderedPageBreak/>
        <w:t>根据社长手机号查询合作社</w:t>
      </w:r>
      <w:bookmarkEnd w:id="3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/cooperation/information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根据社长手机号查询合作社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ind w:firstLineChars="700" w:firstLine="1470"/>
                    <w:suppressOverlap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社长手机号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>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"msg": "查询合作社成功。",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"cooperationName": "共产国际合作社",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"primaryName": "Andrew",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"mobile": "15037165971",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"addressDTO": 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"province": "上海",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"city": "上海",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"county": "嘉定",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lastRenderedPageBreak/>
              <w:t xml:space="preserve">            "town": "花桥",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"latitude":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"longitude":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"detail": "</w:t>
            </w:r>
            <w:proofErr w:type="gramStart"/>
            <w:r w:rsidRPr="008D27B9">
              <w:rPr>
                <w:rFonts w:ascii="华康圆体W7" w:eastAsia="华康圆体W7" w:hAnsi="华康圆体W7" w:cs="华康圆体W7"/>
              </w:rPr>
              <w:t>英雄乡</w:t>
            </w:r>
            <w:proofErr w:type="gramEnd"/>
            <w:r w:rsidRPr="008D27B9">
              <w:rPr>
                <w:rFonts w:ascii="华康圆体W7" w:eastAsia="华康圆体W7" w:hAnsi="华康圆体W7" w:cs="华康圆体W7"/>
              </w:rPr>
              <w:t>王小二村11号"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"cooperationNum": "00000006",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"business_license":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"members": [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"mobile": "18211005246",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"nickname": "农机手",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"machineryNumber": 1,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"farmlandNumber": 1,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"farmlandAcreage": 30,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"captain": false,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"teamName": "玉米队",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"inviterNum": "00000215",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"busy": true,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"position": null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lastRenderedPageBreak/>
              <w:t xml:space="preserve">            },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"mobile": "18211005247",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"nickname": "dd",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"machineryNumber": 4,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"farmlandNumber": 4,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"farmlandAcreage": 98,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"captain": true,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"teamName": "玉米队",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"inviterNum": "00000273",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"busy": true,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"position": null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},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"mobile": "17610575626",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"nickname": "123",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"machineryNumber": 2,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"farmlandNumber": 2,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lastRenderedPageBreak/>
              <w:t xml:space="preserve">                "farmlandAcreage": 77,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"captain": true,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"teamName": "一队",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"inviterNum": "00000280",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"busy": true,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    "position": null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    }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],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"teamOprators":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"newMembers":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"cooperationState": null,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"createTime": null,</w:t>
            </w:r>
          </w:p>
          <w:p w:rsidR="00091123" w:rsidRPr="007738B3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  <w:highlight w:val="green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    </w:t>
            </w:r>
            <w:r w:rsidRPr="007738B3">
              <w:rPr>
                <w:rFonts w:ascii="华康圆体W7" w:eastAsia="华康圆体W7" w:hAnsi="华康圆体W7" w:cs="华康圆体W7"/>
                <w:highlight w:val="green"/>
              </w:rPr>
              <w:t xml:space="preserve">"farmlandCount": 10, </w:t>
            </w:r>
            <w:r w:rsidRPr="007738B3">
              <w:rPr>
                <w:rFonts w:ascii="华康圆体W7" w:eastAsia="华康圆体W7" w:hAnsi="华康圆体W7" w:cs="华康圆体W7" w:hint="eastAsia"/>
                <w:highlight w:val="green"/>
              </w:rPr>
              <w:t>（农田数量）</w:t>
            </w:r>
          </w:p>
          <w:p w:rsidR="00091123" w:rsidRPr="007738B3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  <w:highlight w:val="green"/>
              </w:rPr>
            </w:pPr>
            <w:r w:rsidRPr="007738B3">
              <w:rPr>
                <w:rFonts w:ascii="华康圆体W7" w:eastAsia="华康圆体W7" w:hAnsi="华康圆体W7" w:cs="华康圆体W7"/>
                <w:highlight w:val="green"/>
              </w:rPr>
              <w:t xml:space="preserve">        "farmlandsAcreage": 328, </w:t>
            </w:r>
            <w:r w:rsidRPr="007738B3">
              <w:rPr>
                <w:rFonts w:ascii="华康圆体W7" w:eastAsia="华康圆体W7" w:hAnsi="华康圆体W7" w:cs="华康圆体W7" w:hint="eastAsia"/>
                <w:highlight w:val="green"/>
              </w:rPr>
              <w:t>（农田面积）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7738B3">
              <w:rPr>
                <w:rFonts w:ascii="华康圆体W7" w:eastAsia="华康圆体W7" w:hAnsi="华康圆体W7" w:cs="华康圆体W7"/>
                <w:highlight w:val="green"/>
              </w:rPr>
              <w:t xml:space="preserve">        "machineryCount": 41 </w:t>
            </w:r>
            <w:r w:rsidRPr="007738B3">
              <w:rPr>
                <w:rFonts w:ascii="华康圆体W7" w:eastAsia="华康圆体W7" w:hAnsi="华康圆体W7" w:cs="华康圆体W7" w:hint="eastAsia"/>
                <w:highlight w:val="green"/>
              </w:rPr>
              <w:t>（农机数量）</w:t>
            </w:r>
          </w:p>
          <w:p w:rsidR="00091123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Pr="008D27B9" w:rsidRDefault="00091123" w:rsidP="008D27B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D27B9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primaryName</w:t>
            </w:r>
            <w:r>
              <w:rPr>
                <w:rFonts w:ascii="华康圆体W7" w:eastAsia="华康圆体W7" w:hAnsi="华康圆体W7" w:cs="华康圆体W7" w:hint="eastAsia"/>
              </w:rPr>
              <w:t>为社长姓名；</w:t>
            </w:r>
            <w:r>
              <w:rPr>
                <w:rFonts w:ascii="华康圆体W7" w:eastAsia="华康圆体W7" w:hAnsi="华康圆体W7" w:cs="华康圆体W7"/>
              </w:rPr>
              <w:t xml:space="preserve"> members</w:t>
            </w:r>
            <w:r>
              <w:rPr>
                <w:rFonts w:ascii="华康圆体W7" w:eastAsia="华康圆体W7" w:hAnsi="华康圆体W7" w:cs="华康圆体W7" w:hint="eastAsia"/>
              </w:rPr>
              <w:t>为合作社成员集合。</w:t>
            </w:r>
          </w:p>
        </w:tc>
      </w:tr>
    </w:tbl>
    <w:p w:rsidR="002B693B" w:rsidRDefault="002B693B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  <w:bookmarkStart w:id="35" w:name="_Toc30872"/>
    </w:p>
    <w:p w:rsidR="002B693B" w:rsidRDefault="002B693B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</w:p>
    <w:p w:rsidR="002B693B" w:rsidRDefault="002B693B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  <w:r>
        <w:rPr>
          <w:rFonts w:ascii="华文行楷" w:eastAsia="华文行楷" w:hAnsi="宋体" w:cs="宋体" w:hint="eastAsia"/>
          <w:sz w:val="32"/>
          <w:szCs w:val="32"/>
        </w:rPr>
        <w:lastRenderedPageBreak/>
        <w:t>申请加入合作社</w:t>
      </w:r>
      <w:bookmarkEnd w:id="3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/farm/</w:t>
            </w:r>
            <w:r>
              <w:rPr>
                <w:rFonts w:ascii="华康圆体W7" w:eastAsia="华康圆体W7" w:hAnsi="华康圆体W7" w:cs="华康圆体W7"/>
              </w:rPr>
              <w:t>cooperation/join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用户申请加入合作社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cooperationNum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"加入合作社的申请发送成功, 请耐心等待社长批准。",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"00000009"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调用接口成功后返回加入成功的合作社编号（</w:t>
            </w:r>
            <w:r>
              <w:rPr>
                <w:rFonts w:ascii="华康圆体W7" w:eastAsia="华康圆体W7" w:hAnsi="华康圆体W7" w:cs="华康圆体W7"/>
              </w:rPr>
              <w:t>cooperationNum</w:t>
            </w:r>
            <w:r>
              <w:rPr>
                <w:rFonts w:ascii="华康圆体W7" w:eastAsia="华康圆体W7" w:hAnsi="华康圆体W7" w:cs="华康圆体W7" w:hint="eastAsia"/>
                <w:bCs/>
              </w:rPr>
              <w:t>）</w:t>
            </w:r>
          </w:p>
        </w:tc>
      </w:tr>
    </w:tbl>
    <w:p w:rsidR="00147403" w:rsidRDefault="00147403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  <w:bookmarkStart w:id="36" w:name="_Toc722"/>
    </w:p>
    <w:p w:rsidR="00147403" w:rsidRDefault="00147403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</w:p>
    <w:p w:rsidR="000F32F0" w:rsidRDefault="000F32F0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宋体" w:cs="宋体"/>
          <w:sz w:val="32"/>
          <w:szCs w:val="32"/>
        </w:rPr>
      </w:pPr>
      <w:r>
        <w:rPr>
          <w:rFonts w:ascii="华文行楷" w:eastAsia="华文行楷" w:hAnsi="宋体" w:cs="宋体" w:hint="eastAsia"/>
          <w:sz w:val="32"/>
          <w:szCs w:val="32"/>
        </w:rPr>
        <w:lastRenderedPageBreak/>
        <w:t>批准加入合作社</w:t>
      </w:r>
      <w:bookmarkEnd w:id="36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/cooperation/approve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社长批准加入合作社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inviterNum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"成功: 社长批准了id为13的用户加入了合作社。",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  <w:bCs/>
              </w:rPr>
              <w:t>inviterNum</w:t>
            </w:r>
            <w:r>
              <w:rPr>
                <w:rFonts w:ascii="华康圆体W7" w:eastAsia="华康圆体W7" w:hAnsi="华康圆体W7" w:cs="华康圆体W7" w:hint="eastAsia"/>
                <w:bCs/>
              </w:rPr>
              <w:t>为申请人唯一编号。</w:t>
            </w:r>
          </w:p>
        </w:tc>
      </w:tr>
    </w:tbl>
    <w:p w:rsidR="00BF410B" w:rsidRDefault="00BF410B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37" w:name="_Toc17793"/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给新成员</w:t>
      </w:r>
      <w:proofErr w:type="gramStart"/>
      <w:r>
        <w:rPr>
          <w:rFonts w:ascii="华文行楷" w:eastAsia="华文行楷" w:hAnsi="汉仪雪君体简" w:cs="汉仪雪君体简" w:hint="eastAsia"/>
          <w:sz w:val="32"/>
          <w:szCs w:val="32"/>
        </w:rPr>
        <w:t>分配队</w:t>
      </w:r>
      <w:proofErr w:type="gramEnd"/>
      <w:r>
        <w:rPr>
          <w:rFonts w:ascii="华文行楷" w:eastAsia="华文行楷" w:hAnsi="汉仪雪君体简" w:cs="汉仪雪君体简" w:hint="eastAsia"/>
          <w:sz w:val="32"/>
          <w:szCs w:val="32"/>
        </w:rPr>
        <w:t>别角色</w:t>
      </w:r>
      <w:bookmarkEnd w:id="37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jc w:val="left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  <w:bCs/>
              </w:rPr>
              <w:t>/cooperation/appoint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社长给新成员指定队别角色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新成员手机号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teamName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小队名称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captain</w:t>
                  </w: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（b</w:t>
                  </w:r>
                  <w:r>
                    <w:rPr>
                      <w:rFonts w:ascii="华康圆体W7" w:eastAsia="华康圆体W7" w:hAnsi="华康圆体W7" w:cs="华康圆体W7"/>
                      <w:bCs/>
                    </w:rPr>
                    <w:t>oolean</w:t>
                  </w: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）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是否队长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"idRelationShip": 10,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"idCooperation": 9,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"idTeam": 8,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"idInviter": 3,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"idProprieter": 5,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"inviterState": "permitted",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"inviterRole": "captain",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"createTime": 1529486092000,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"updateTime": 1529486186869,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"remark": "社长给id为3的新成员指定了小队角色。"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idInviter</w:t>
            </w:r>
            <w:r>
              <w:rPr>
                <w:rFonts w:ascii="华康圆体W7" w:eastAsia="华康圆体W7" w:hAnsi="华康圆体W7" w:cs="华康圆体W7" w:hint="eastAsia"/>
                <w:bCs/>
              </w:rPr>
              <w:t xml:space="preserve"> 为新成员id；</w:t>
            </w:r>
            <w:r>
              <w:rPr>
                <w:rFonts w:ascii="华康圆体W7" w:eastAsia="华康圆体W7" w:hAnsi="华康圆体W7" w:cs="华康圆体W7"/>
                <w:bCs/>
              </w:rPr>
              <w:t xml:space="preserve"> </w:t>
            </w:r>
            <w:r>
              <w:rPr>
                <w:rFonts w:ascii="华康圆体W7" w:eastAsia="华康圆体W7" w:hAnsi="华康圆体W7" w:cs="华康圆体W7"/>
              </w:rPr>
              <w:t xml:space="preserve"> idProprieter</w:t>
            </w:r>
            <w:r>
              <w:rPr>
                <w:rFonts w:ascii="华康圆体W7" w:eastAsia="华康圆体W7" w:hAnsi="华康圆体W7" w:cs="华康圆体W7"/>
                <w:bCs/>
              </w:rPr>
              <w:t xml:space="preserve"> </w:t>
            </w:r>
            <w:r>
              <w:rPr>
                <w:rFonts w:ascii="华康圆体W7" w:eastAsia="华康圆体W7" w:hAnsi="华康圆体W7" w:cs="华康圆体W7" w:hint="eastAsia"/>
                <w:bCs/>
              </w:rPr>
              <w:t>为社长id；</w:t>
            </w:r>
            <w:r>
              <w:rPr>
                <w:rFonts w:ascii="华康圆体W7" w:eastAsia="华康圆体W7" w:hAnsi="华康圆体W7" w:cs="华康圆体W7"/>
              </w:rPr>
              <w:t xml:space="preserve"> inviterState </w:t>
            </w:r>
            <w:r>
              <w:rPr>
                <w:rFonts w:ascii="华康圆体W7" w:eastAsia="华康圆体W7" w:hAnsi="华康圆体W7" w:cs="华康圆体W7" w:hint="eastAsia"/>
              </w:rPr>
              <w:t>为新成员状态；</w:t>
            </w:r>
            <w:r>
              <w:rPr>
                <w:rFonts w:ascii="华康圆体W7" w:eastAsia="华康圆体W7" w:hAnsi="华康圆体W7" w:cs="华康圆体W7"/>
              </w:rPr>
              <w:t xml:space="preserve"> inviterRole</w:t>
            </w:r>
            <w:r>
              <w:rPr>
                <w:rFonts w:ascii="华康圆体W7" w:eastAsia="华康圆体W7" w:hAnsi="华康圆体W7" w:cs="华康圆体W7"/>
                <w:bCs/>
              </w:rPr>
              <w:t xml:space="preserve"> </w:t>
            </w:r>
            <w:r>
              <w:rPr>
                <w:rFonts w:ascii="华康圆体W7" w:eastAsia="华康圆体W7" w:hAnsi="华康圆体W7" w:cs="华康圆体W7" w:hint="eastAsia"/>
                <w:bCs/>
              </w:rPr>
              <w:t>为新成员角色；</w:t>
            </w:r>
            <w:r>
              <w:rPr>
                <w:rFonts w:ascii="华康圆体W7" w:eastAsia="华康圆体W7" w:hAnsi="华康圆体W7" w:cs="华康圆体W7"/>
                <w:bCs/>
              </w:rPr>
              <w:t>captain</w:t>
            </w:r>
            <w:r>
              <w:rPr>
                <w:rFonts w:ascii="华康圆体W7" w:eastAsia="华康圆体W7" w:hAnsi="华康圆体W7" w:cs="华康圆体W7" w:hint="eastAsia"/>
                <w:bCs/>
              </w:rPr>
              <w:t>为Boolean类型，参数值true或者false。</w:t>
            </w:r>
          </w:p>
        </w:tc>
      </w:tr>
    </w:tbl>
    <w:p w:rsidR="008425D2" w:rsidRDefault="008425D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38" w:name="_Toc28816"/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查询合作社所有队员信息</w:t>
      </w:r>
      <w:bookmarkEnd w:id="3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/farm/</w:t>
            </w:r>
            <w:r>
              <w:rPr>
                <w:rFonts w:ascii="华康圆体W7" w:eastAsia="华康圆体W7" w:hAnsi="华康圆体W7" w:cs="华康圆体W7"/>
              </w:rPr>
              <w:t>cooperation/memberlist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合作社成员信息列表（不包括社长）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cooperationNum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"cooperationName": 00000006,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"members":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"nickname": "farmer1",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true,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"teamName": "三队",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"00000009"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"nickname": "farmer2",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true,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"teamName": "二队",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"00000010"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Nickname</w:t>
            </w:r>
            <w:r>
              <w:rPr>
                <w:rFonts w:ascii="华康圆体W7" w:eastAsia="华康圆体W7" w:hAnsi="华康圆体W7" w:cs="华康圆体W7" w:hint="eastAsia"/>
              </w:rPr>
              <w:t>：姓名；</w:t>
            </w:r>
            <w:r>
              <w:rPr>
                <w:rFonts w:ascii="华康圆体W7" w:eastAsia="华康圆体W7" w:hAnsi="华康圆体W7" w:cs="华康圆体W7"/>
              </w:rPr>
              <w:t xml:space="preserve"> mobile</w:t>
            </w:r>
            <w:r>
              <w:rPr>
                <w:rFonts w:ascii="华康圆体W7" w:eastAsia="华康圆体W7" w:hAnsi="华康圆体W7" w:cs="华康圆体W7" w:hint="eastAsia"/>
              </w:rPr>
              <w:t>：电话；</w:t>
            </w:r>
            <w:r>
              <w:rPr>
                <w:rFonts w:ascii="华康圆体W7" w:eastAsia="华康圆体W7" w:hAnsi="华康圆体W7" w:cs="华康圆体W7"/>
              </w:rPr>
              <w:t xml:space="preserve"> captain</w:t>
            </w:r>
            <w:r>
              <w:rPr>
                <w:rFonts w:ascii="华康圆体W7" w:eastAsia="华康圆体W7" w:hAnsi="华康圆体W7" w:cs="华康圆体W7" w:hint="eastAsia"/>
              </w:rPr>
              <w:t>：角色（是否队长）； teamName：队别；</w:t>
            </w:r>
            <w:r>
              <w:rPr>
                <w:rFonts w:ascii="华康圆体W7" w:eastAsia="华康圆体W7" w:hAnsi="华康圆体W7" w:cs="华康圆体W7"/>
              </w:rPr>
              <w:t xml:space="preserve"> farmlandNumber</w:t>
            </w:r>
            <w:r>
              <w:rPr>
                <w:rFonts w:ascii="华康圆体W7" w:eastAsia="华康圆体W7" w:hAnsi="华康圆体W7" w:cs="华康圆体W7" w:hint="eastAsia"/>
              </w:rPr>
              <w:t>：土地数量；</w:t>
            </w:r>
            <w:r>
              <w:rPr>
                <w:rFonts w:ascii="华康圆体W7" w:eastAsia="华康圆体W7" w:hAnsi="华康圆体W7" w:cs="华康圆体W7"/>
              </w:rPr>
              <w:t xml:space="preserve"> farmlandAcreage</w:t>
            </w:r>
            <w:r>
              <w:rPr>
                <w:rFonts w:ascii="华康圆体W7" w:eastAsia="华康圆体W7" w:hAnsi="华康圆体W7" w:cs="华康圆体W7" w:hint="eastAsia"/>
              </w:rPr>
              <w:t>：土地面积；</w:t>
            </w:r>
            <w:r>
              <w:rPr>
                <w:rFonts w:ascii="华康圆体W7" w:eastAsia="华康圆体W7" w:hAnsi="华康圆体W7" w:cs="华康圆体W7"/>
              </w:rPr>
              <w:t xml:space="preserve"> machineryNumber</w:t>
            </w:r>
            <w:r>
              <w:rPr>
                <w:rFonts w:ascii="华康圆体W7" w:eastAsia="华康圆体W7" w:hAnsi="华康圆体W7" w:cs="华康圆体W7" w:hint="eastAsia"/>
              </w:rPr>
              <w:t>：农机数量。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39" w:name="_Toc4224"/>
      <w:r>
        <w:rPr>
          <w:rFonts w:ascii="华文行楷" w:eastAsia="华文行楷" w:hAnsi="汉仪雪君体简" w:cs="汉仪雪君体简" w:hint="eastAsia"/>
          <w:sz w:val="32"/>
          <w:szCs w:val="32"/>
        </w:rPr>
        <w:t>普通成员退出合作社</w:t>
      </w:r>
      <w:bookmarkEnd w:id="3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/farm/</w:t>
            </w:r>
            <w:r>
              <w:rPr>
                <w:rFonts w:ascii="华康圆体W7" w:eastAsia="华康圆体W7" w:hAnsi="华康圆体W7" w:cs="华康圆体W7"/>
              </w:rPr>
              <w:t>cooperation/</w:t>
            </w:r>
            <w:r>
              <w:rPr>
                <w:rFonts w:ascii="华康圆体W7" w:eastAsia="华康圆体W7" w:hAnsi="华康圆体W7" w:cs="华康圆体W7" w:hint="eastAsia"/>
              </w:rPr>
              <w:t>exit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合作社成员退出合作社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无</w:t>
                  </w:r>
                </w:p>
              </w:tc>
              <w:tc>
                <w:tcPr>
                  <w:tcW w:w="184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  <w:tc>
                <w:tcPr>
                  <w:tcW w:w="430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"成功: id为3的用户退出了合作社。",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"data":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已登陆用户退出合作社，所以不需要传参数。</w:t>
            </w:r>
          </w:p>
        </w:tc>
      </w:tr>
    </w:tbl>
    <w:p w:rsidR="004319D7" w:rsidRDefault="004319D7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40" w:name="_Toc7691"/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社长解散合作社</w:t>
      </w:r>
      <w:bookmarkEnd w:id="40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/cooperation/dissolve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社长解散合作社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cooperationNum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合作社唯一编号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"解散合作社成功。",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为合作社唯一编号，S</w:t>
            </w:r>
            <w:r>
              <w:rPr>
                <w:rFonts w:ascii="华康圆体W7" w:eastAsia="华康圆体W7" w:hAnsi="华康圆体W7" w:cs="华康圆体W7"/>
              </w:rPr>
              <w:t>tring</w:t>
            </w:r>
            <w:r>
              <w:rPr>
                <w:rFonts w:ascii="华康圆体W7" w:eastAsia="华康圆体W7" w:hAnsi="华康圆体W7" w:cs="华康圆体W7" w:hint="eastAsia"/>
              </w:rPr>
              <w:t>类型。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41" w:name="_Toc31560"/>
      <w:r>
        <w:rPr>
          <w:rFonts w:ascii="华文行楷" w:eastAsia="华文行楷" w:hAnsi="汉仪雪君体简" w:cs="汉仪雪君体简" w:hint="eastAsia"/>
          <w:sz w:val="32"/>
          <w:szCs w:val="32"/>
        </w:rPr>
        <w:lastRenderedPageBreak/>
        <w:t>查询合作社所有小队中农机手的列表并排序</w:t>
      </w:r>
      <w:bookmarkEnd w:id="4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/cooperation/operators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查询合作社所有小队中农机手的成员列表并排序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  <w:highlight w:val="yellow"/>
              </w:rPr>
              <w:t>排序规则：如果小队中有队长，则队长排在首位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cooperationNum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合作社唯一编号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"cooperationName": "共产合作社",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"primaryName":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"mobile":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"province":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"city":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"county":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"town":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"detail":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"00000006",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"business_license":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"members":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"teamOprators":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"一队":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"mobile": "15000000004",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"nickname": "farmer4",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"captain": true,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    "teamName": "一队",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"inviterNum": "00000012"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        "mobile": "15000000005",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"nickname": "farmer5",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    "teamName": "一队",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"inviterNum": "00000013"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],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"二队":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"mobile": "15000000003",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"nickname": "farmer3",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    "teamName": "二队",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        "inviterNum": "00000011"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"mobile": "15000000006",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"nickname": "F6",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    "teamName": "二队",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"inviterNum": "00000014"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],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"三队":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"mobile": "15000000001",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"nickname": "farmer1",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"captain": true,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    "teamName": "三队",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    "inviterNum": "00000009"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为合作社唯一编号，S</w:t>
            </w:r>
            <w:r>
              <w:rPr>
                <w:rFonts w:ascii="华康圆体W7" w:eastAsia="华康圆体W7" w:hAnsi="华康圆体W7" w:cs="华康圆体W7"/>
              </w:rPr>
              <w:t>tring</w:t>
            </w:r>
            <w:r>
              <w:rPr>
                <w:rFonts w:ascii="华康圆体W7" w:eastAsia="华康圆体W7" w:hAnsi="华康圆体W7" w:cs="华康圆体W7" w:hint="eastAsia"/>
              </w:rPr>
              <w:t>类型；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teamOprators</w:t>
            </w:r>
            <w:r>
              <w:rPr>
                <w:rFonts w:ascii="华康圆体W7" w:eastAsia="华康圆体W7" w:hAnsi="华康圆体W7" w:cs="华康圆体W7" w:hint="eastAsia"/>
              </w:rPr>
              <w:t>为合作社所有小队中农机手列表的map集合；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nickname</w:t>
            </w:r>
            <w:r>
              <w:rPr>
                <w:rFonts w:ascii="华康圆体W7" w:eastAsia="华康圆体W7" w:hAnsi="华康圆体W7" w:cs="华康圆体W7" w:hint="eastAsia"/>
              </w:rPr>
              <w:t>为队员姓名；</w:t>
            </w:r>
            <w:r>
              <w:rPr>
                <w:rFonts w:ascii="华康圆体W7" w:eastAsia="华康圆体W7" w:hAnsi="华康圆体W7" w:cs="华康圆体W7"/>
              </w:rPr>
              <w:t xml:space="preserve"> machineryNumber</w:t>
            </w:r>
            <w:r>
              <w:rPr>
                <w:rFonts w:ascii="华康圆体W7" w:eastAsia="华康圆体W7" w:hAnsi="华康圆体W7" w:cs="华康圆体W7" w:hint="eastAsia"/>
              </w:rPr>
              <w:t>为队员的农机数量；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farmlandNumber</w:t>
            </w:r>
            <w:r>
              <w:rPr>
                <w:rFonts w:ascii="华康圆体W7" w:eastAsia="华康圆体W7" w:hAnsi="华康圆体W7" w:cs="华康圆体W7" w:hint="eastAsia"/>
              </w:rPr>
              <w:t>为队员的农田数量；</w:t>
            </w:r>
            <w:r>
              <w:rPr>
                <w:rFonts w:ascii="华康圆体W7" w:eastAsia="华康圆体W7" w:hAnsi="华康圆体W7" w:cs="华康圆体W7"/>
              </w:rPr>
              <w:t xml:space="preserve"> farmlandAcreage</w:t>
            </w:r>
            <w:r>
              <w:rPr>
                <w:rFonts w:ascii="华康圆体W7" w:eastAsia="华康圆体W7" w:hAnsi="华康圆体W7" w:cs="华康圆体W7" w:hint="eastAsia"/>
              </w:rPr>
              <w:t>为队员的农田面积；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captain</w:t>
            </w:r>
            <w:r>
              <w:rPr>
                <w:rFonts w:ascii="华康圆体W7" w:eastAsia="华康圆体W7" w:hAnsi="华康圆体W7" w:cs="华康圆体W7" w:hint="eastAsia"/>
              </w:rPr>
              <w:t>为是否队长角色； teamName为所在小队的名称；</w:t>
            </w:r>
            <w:r>
              <w:rPr>
                <w:rFonts w:ascii="华康圆体W7" w:eastAsia="华康圆体W7" w:hAnsi="华康圆体W7" w:cs="华康圆体W7"/>
              </w:rPr>
              <w:t xml:space="preserve">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inviterNum</w:t>
            </w:r>
            <w:r>
              <w:rPr>
                <w:rFonts w:ascii="华康圆体W7" w:eastAsia="华康圆体W7" w:hAnsi="华康圆体W7" w:cs="华康圆体W7" w:hint="eastAsia"/>
              </w:rPr>
              <w:t>为队员的用户编号。</w:t>
            </w:r>
          </w:p>
        </w:tc>
      </w:tr>
    </w:tbl>
    <w:p w:rsidR="0003501A" w:rsidRDefault="0003501A">
      <w:pPr>
        <w:spacing w:line="360" w:lineRule="auto"/>
        <w:jc w:val="left"/>
        <w:outlineLvl w:val="1"/>
        <w:rPr>
          <w:rFonts w:ascii="Cambria" w:eastAsia="华文行楷" w:hAnsi="Cambria" w:cs="Cambria"/>
          <w:sz w:val="32"/>
          <w:szCs w:val="32"/>
        </w:rPr>
      </w:pPr>
      <w:bookmarkStart w:id="42" w:name="_Toc10273"/>
    </w:p>
    <w:p w:rsidR="003336A2" w:rsidRDefault="007062E8">
      <w:pPr>
        <w:spacing w:line="360" w:lineRule="auto"/>
        <w:jc w:val="left"/>
        <w:outlineLvl w:val="1"/>
        <w:rPr>
          <w:rFonts w:ascii="Cambria" w:eastAsia="华文行楷" w:hAnsi="Cambria" w:cs="Cambria"/>
          <w:sz w:val="32"/>
          <w:szCs w:val="32"/>
        </w:rPr>
      </w:pPr>
      <w:r>
        <w:rPr>
          <w:rFonts w:ascii="Cambria" w:eastAsia="华文行楷" w:hAnsi="Cambria" w:cs="Cambria" w:hint="eastAsia"/>
          <w:sz w:val="32"/>
          <w:szCs w:val="32"/>
        </w:rPr>
        <w:t>查询提交了加入合作社申请的新成员</w:t>
      </w:r>
      <w:bookmarkEnd w:id="42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/cooperation/newmembers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查询提交了加入合作社申请的用户信息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无</w:t>
                  </w:r>
                </w:p>
              </w:tc>
              <w:tc>
                <w:tcPr>
                  <w:tcW w:w="184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  <w:tc>
                <w:tcPr>
                  <w:tcW w:w="430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"cooperationName": "社会主义现代农业合作社",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"primaryName":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"mobile":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"addressDTO":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"00000002",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"business_license":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"members":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"teamOprators":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"newMembers":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"15000000004",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"nickname": "农民",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"teamName":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"00000007"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"15000000003",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"nickname": "种植户1",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"teamName":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"00000006"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"nickname": "种农",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false,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"teamName":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"00000005"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为合作社唯一编号，S</w:t>
            </w:r>
            <w:r>
              <w:rPr>
                <w:rFonts w:ascii="华康圆体W7" w:eastAsia="华康圆体W7" w:hAnsi="华康圆体W7" w:cs="华康圆体W7"/>
              </w:rPr>
              <w:t>tring</w:t>
            </w:r>
            <w:r>
              <w:rPr>
                <w:rFonts w:ascii="华康圆体W7" w:eastAsia="华康圆体W7" w:hAnsi="华康圆体W7" w:cs="华康圆体W7" w:hint="eastAsia"/>
              </w:rPr>
              <w:t>类型；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members</w:t>
            </w:r>
            <w:r>
              <w:rPr>
                <w:rFonts w:ascii="华康圆体W7" w:eastAsia="华康圆体W7" w:hAnsi="华康圆体W7" w:cs="华康圆体W7" w:hint="eastAsia"/>
              </w:rPr>
              <w:t>为合作社所有正式社员信息的list集合（不包括社长）；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teamOprators</w:t>
            </w:r>
            <w:r>
              <w:rPr>
                <w:rFonts w:ascii="华康圆体W7" w:eastAsia="华康圆体W7" w:hAnsi="华康圆体W7" w:cs="华康圆体W7" w:hint="eastAsia"/>
              </w:rPr>
              <w:t>为合作社所有小队中农机手信息的map集合；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newMembers</w:t>
            </w:r>
            <w:r>
              <w:rPr>
                <w:rFonts w:ascii="华康圆体W7" w:eastAsia="华康圆体W7" w:hAnsi="华康圆体W7" w:cs="华康圆体W7" w:hint="eastAsia"/>
              </w:rPr>
              <w:t>为提交了加入合作社申请的用户信息的list集合；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nickname</w:t>
            </w:r>
            <w:r>
              <w:rPr>
                <w:rFonts w:ascii="华康圆体W7" w:eastAsia="华康圆体W7" w:hAnsi="华康圆体W7" w:cs="华康圆体W7" w:hint="eastAsia"/>
              </w:rPr>
              <w:t>为队员姓名；</w:t>
            </w:r>
            <w:r>
              <w:rPr>
                <w:rFonts w:ascii="华康圆体W7" w:eastAsia="华康圆体W7" w:hAnsi="华康圆体W7" w:cs="华康圆体W7"/>
              </w:rPr>
              <w:t xml:space="preserve"> machineryNumber</w:t>
            </w:r>
            <w:r>
              <w:rPr>
                <w:rFonts w:ascii="华康圆体W7" w:eastAsia="华康圆体W7" w:hAnsi="华康圆体W7" w:cs="华康圆体W7" w:hint="eastAsia"/>
              </w:rPr>
              <w:t>为队员的农机数量；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>farmlandNumber</w:t>
            </w:r>
            <w:r>
              <w:rPr>
                <w:rFonts w:ascii="华康圆体W7" w:eastAsia="华康圆体W7" w:hAnsi="华康圆体W7" w:cs="华康圆体W7" w:hint="eastAsia"/>
              </w:rPr>
              <w:t>为队员的农田数量；</w:t>
            </w:r>
            <w:r>
              <w:rPr>
                <w:rFonts w:ascii="华康圆体W7" w:eastAsia="华康圆体W7" w:hAnsi="华康圆体W7" w:cs="华康圆体W7"/>
              </w:rPr>
              <w:t xml:space="preserve"> farmlandAcreage</w:t>
            </w:r>
            <w:r>
              <w:rPr>
                <w:rFonts w:ascii="华康圆体W7" w:eastAsia="华康圆体W7" w:hAnsi="华康圆体W7" w:cs="华康圆体W7" w:hint="eastAsia"/>
              </w:rPr>
              <w:t>为队员的农田面积；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captain</w:t>
            </w:r>
            <w:r>
              <w:rPr>
                <w:rFonts w:ascii="华康圆体W7" w:eastAsia="华康圆体W7" w:hAnsi="华康圆体W7" w:cs="华康圆体W7" w:hint="eastAsia"/>
              </w:rPr>
              <w:t>为是否队长角色； teamName为所在小队的名称；</w:t>
            </w:r>
            <w:r>
              <w:rPr>
                <w:rFonts w:ascii="华康圆体W7" w:eastAsia="华康圆体W7" w:hAnsi="华康圆体W7" w:cs="华康圆体W7"/>
              </w:rPr>
              <w:t xml:space="preserve">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inviterNum</w:t>
            </w:r>
            <w:r>
              <w:rPr>
                <w:rFonts w:ascii="华康圆体W7" w:eastAsia="华康圆体W7" w:hAnsi="华康圆体W7" w:cs="华康圆体W7" w:hint="eastAsia"/>
              </w:rPr>
              <w:t>为队员的用户编号。</w:t>
            </w:r>
          </w:p>
        </w:tc>
      </w:tr>
    </w:tbl>
    <w:p w:rsidR="00525CF8" w:rsidRDefault="00525CF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43" w:name="_Toc4437"/>
    </w:p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查询当前用户关联的合作社</w:t>
      </w:r>
      <w:bookmarkEnd w:id="4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/farm/cooperation/mine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查询当前用户关联的合作社（自己创建的合作社或者自己加入的合作社）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无</w:t>
                  </w:r>
                </w:p>
              </w:tc>
              <w:tc>
                <w:tcPr>
                  <w:tcW w:w="184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  <w:tc>
                <w:tcPr>
                  <w:tcW w:w="430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"查询合作社成功。",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"cooperationName": "社会主义现代农业合作社",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"primaryName": "社长",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"mobile": "15000000000",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    "addressDTO":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"province": "上海",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"city": "上海",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"county": "嘉定",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"town": "花桥",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"latitude":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"longitude":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"世纪实业大厦1101室"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"00000001",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"business_license":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"members":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"idInviter":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"mobile": "15000000001",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"idTeam":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    "nickname": "农机手1",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"machineryNumber":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"farmlandNumber":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"farmlandAcreage":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"captain": true,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        "teamName": "二队",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    "inviterNum": "00000004"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],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"teamOprators":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"newMembers":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为合作社唯一编号，S</w:t>
            </w:r>
            <w:r>
              <w:rPr>
                <w:rFonts w:ascii="华康圆体W7" w:eastAsia="华康圆体W7" w:hAnsi="华康圆体W7" w:cs="华康圆体W7"/>
              </w:rPr>
              <w:t>tring</w:t>
            </w:r>
            <w:r>
              <w:rPr>
                <w:rFonts w:ascii="华康圆体W7" w:eastAsia="华康圆体W7" w:hAnsi="华康圆体W7" w:cs="华康圆体W7" w:hint="eastAsia"/>
              </w:rPr>
              <w:t>类型；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members</w:t>
            </w:r>
            <w:r>
              <w:rPr>
                <w:rFonts w:ascii="华康圆体W7" w:eastAsia="华康圆体W7" w:hAnsi="华康圆体W7" w:cs="华康圆体W7" w:hint="eastAsia"/>
              </w:rPr>
              <w:t>为合作社所有正式社员信息的list集合（不包括社长）；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teamOprators</w:t>
            </w:r>
            <w:r>
              <w:rPr>
                <w:rFonts w:ascii="华康圆体W7" w:eastAsia="华康圆体W7" w:hAnsi="华康圆体W7" w:cs="华康圆体W7" w:hint="eastAsia"/>
              </w:rPr>
              <w:t>为合作社所有小队中农机手信息的map集合；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newMembers</w:t>
            </w:r>
            <w:r>
              <w:rPr>
                <w:rFonts w:ascii="华康圆体W7" w:eastAsia="华康圆体W7" w:hAnsi="华康圆体W7" w:cs="华康圆体W7" w:hint="eastAsia"/>
              </w:rPr>
              <w:t>为提交了加入合作社申请的用户信息的list集合；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nickname</w:t>
            </w:r>
            <w:r>
              <w:rPr>
                <w:rFonts w:ascii="华康圆体W7" w:eastAsia="华康圆体W7" w:hAnsi="华康圆体W7" w:cs="华康圆体W7" w:hint="eastAsia"/>
              </w:rPr>
              <w:t>为队员姓名；</w:t>
            </w:r>
            <w:r>
              <w:rPr>
                <w:rFonts w:ascii="华康圆体W7" w:eastAsia="华康圆体W7" w:hAnsi="华康圆体W7" w:cs="华康圆体W7"/>
              </w:rPr>
              <w:t xml:space="preserve"> machineryNumber</w:t>
            </w:r>
            <w:r>
              <w:rPr>
                <w:rFonts w:ascii="华康圆体W7" w:eastAsia="华康圆体W7" w:hAnsi="华康圆体W7" w:cs="华康圆体W7" w:hint="eastAsia"/>
              </w:rPr>
              <w:t>为队员的农机数量；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farmlandNumber</w:t>
            </w:r>
            <w:r>
              <w:rPr>
                <w:rFonts w:ascii="华康圆体W7" w:eastAsia="华康圆体W7" w:hAnsi="华康圆体W7" w:cs="华康圆体W7" w:hint="eastAsia"/>
              </w:rPr>
              <w:t>为队员的农田数量；</w:t>
            </w:r>
            <w:r>
              <w:rPr>
                <w:rFonts w:ascii="华康圆体W7" w:eastAsia="华康圆体W7" w:hAnsi="华康圆体W7" w:cs="华康圆体W7"/>
              </w:rPr>
              <w:t xml:space="preserve"> farmlandAcreage</w:t>
            </w:r>
            <w:r>
              <w:rPr>
                <w:rFonts w:ascii="华康圆体W7" w:eastAsia="华康圆体W7" w:hAnsi="华康圆体W7" w:cs="华康圆体W7" w:hint="eastAsia"/>
              </w:rPr>
              <w:t>为队员的农田面积；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captain</w:t>
            </w:r>
            <w:r>
              <w:rPr>
                <w:rFonts w:ascii="华康圆体W7" w:eastAsia="华康圆体W7" w:hAnsi="华康圆体W7" w:cs="华康圆体W7" w:hint="eastAsia"/>
              </w:rPr>
              <w:t>为是否队长角色； teamName为所在小队的名称；</w:t>
            </w:r>
            <w:r>
              <w:rPr>
                <w:rFonts w:ascii="华康圆体W7" w:eastAsia="华康圆体W7" w:hAnsi="华康圆体W7" w:cs="华康圆体W7"/>
              </w:rPr>
              <w:t xml:space="preserve"> 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/>
              </w:rPr>
              <w:t>inviterNum</w:t>
            </w:r>
            <w:r>
              <w:rPr>
                <w:rFonts w:ascii="华康圆体W7" w:eastAsia="华康圆体W7" w:hAnsi="华康圆体W7" w:cs="华康圆体W7" w:hint="eastAsia"/>
              </w:rPr>
              <w:t>为队员的用户编号。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44" w:name="_Toc3630"/>
      <w:r>
        <w:rPr>
          <w:rFonts w:ascii="汉仪雪君体简" w:eastAsia="汉仪雪君体简" w:hAnsi="汉仪雪君体简" w:cs="汉仪雪君体简" w:hint="eastAsia"/>
          <w:sz w:val="32"/>
          <w:szCs w:val="32"/>
        </w:rPr>
        <w:t>社长更新合作社信息</w:t>
      </w:r>
      <w:bookmarkEnd w:id="4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Consolas" w:eastAsia="宋体" w:hAnsi="Consolas" w:cs="宋体"/>
                <w:color w:val="A9B7C6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/cooperation/update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更新合作社信息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1037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cooperationName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province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合作社地址（省）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合作社地址（市）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county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合作社地址（区县）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town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合作社地址（乡镇）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合作社地址（详情）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longitude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business_license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合作社营业执照号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/>
                      <w:bCs/>
                    </w:rPr>
                    <w:t>license_pic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营业执照图片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"成功, 社长更新合作社信息成功。",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"name":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"mobile":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 xml:space="preserve">        "cooperationName": "农业大丰收合作社",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"addressDTO":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"province": "黑龙江省",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"city": "大庆市",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"county": "北大荒",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"town":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"latitude": 45.12,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"longitude": 118.11,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"detail": "垦荒田110号"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"business_license": "20170512",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"license_pic":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"license_url": null,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"cooperationNum":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license_url</w:t>
            </w:r>
            <w:r>
              <w:rPr>
                <w:rFonts w:ascii="华康圆体W7" w:eastAsia="华康圆体W7" w:hAnsi="华康圆体W7" w:cs="华康圆体W7" w:hint="eastAsia"/>
              </w:rPr>
              <w:t>为服务器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中图片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的访问路径；</w:t>
            </w:r>
            <w:r>
              <w:rPr>
                <w:rFonts w:ascii="华康圆体W7" w:eastAsia="华康圆体W7" w:hAnsi="华康圆体W7" w:cs="华康圆体W7"/>
              </w:rPr>
              <w:t xml:space="preserve"> cooperationNum</w:t>
            </w:r>
            <w:r>
              <w:rPr>
                <w:rFonts w:ascii="华康圆体W7" w:eastAsia="华康圆体W7" w:hAnsi="华康圆体W7" w:cs="华康圆体W7" w:hint="eastAsia"/>
              </w:rPr>
              <w:t>为合作社唯一编号标识；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business_license</w:t>
            </w:r>
            <w:r>
              <w:rPr>
                <w:rFonts w:ascii="华康圆体W7" w:eastAsia="华康圆体W7" w:hAnsi="华康圆体W7" w:cs="华康圆体W7" w:hint="eastAsia"/>
              </w:rPr>
              <w:t>为营业执照号码；</w:t>
            </w:r>
            <w:r>
              <w:rPr>
                <w:rFonts w:ascii="华康圆体W7" w:eastAsia="华康圆体W7" w:hAnsi="华康圆体W7" w:cs="华康圆体W7"/>
              </w:rPr>
              <w:t xml:space="preserve"> license_pic</w:t>
            </w:r>
            <w:r>
              <w:rPr>
                <w:rFonts w:ascii="华康圆体W7" w:eastAsia="华康圆体W7" w:hAnsi="华康圆体W7" w:cs="华康圆体W7" w:hint="eastAsia"/>
              </w:rPr>
              <w:t>为营业执照图片文件；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color w:val="FF0000"/>
              </w:rPr>
            </w:pPr>
            <w:r>
              <w:rPr>
                <w:rFonts w:ascii="华康圆体W7" w:eastAsia="华康圆体W7" w:hAnsi="华康圆体W7" w:cs="华康圆体W7" w:hint="eastAsia"/>
                <w:color w:val="FF0000"/>
              </w:rPr>
              <w:t>必传参数：即使没有数据更新也要把原来的数据传过来，否则会报参数错误。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  <w:bCs/>
              </w:rPr>
              <w:t>建议：</w:t>
            </w:r>
            <w:r>
              <w:rPr>
                <w:rFonts w:ascii="华康圆体W7" w:eastAsia="华康圆体W7" w:hAnsi="华康圆体W7" w:cs="华康圆体W7" w:hint="eastAsia"/>
                <w:bCs/>
                <w:color w:val="FF0000"/>
              </w:rPr>
              <w:t>社长个人信息修改统一到用户注册信息修改接口中处理，合作社社长信息内容只是从社长注册信息中拿来用，不做修改处理。所以社长信息不再返回。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bookmarkStart w:id="45" w:name="_Toc5940"/>
      <w:r>
        <w:rPr>
          <w:rFonts w:ascii="华文行楷" w:eastAsia="华文行楷" w:hAnsi="汉仪雪君体简" w:cs="汉仪雪君体简" w:hint="eastAsia"/>
          <w:sz w:val="32"/>
          <w:szCs w:val="32"/>
        </w:rPr>
        <w:lastRenderedPageBreak/>
        <w:t>社长查询小队列表</w:t>
      </w:r>
      <w:bookmarkEnd w:id="4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/farm</w:t>
            </w:r>
            <w:r>
              <w:rPr>
                <w:rFonts w:ascii="华康圆体W7" w:eastAsia="华康圆体W7" w:hAnsi="华康圆体W7" w:cs="华康圆体W7"/>
              </w:rPr>
              <w:t>/cooperation/teamlist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社长查询小队列表(返回所有小队的名称</w:t>
            </w:r>
            <w:r>
              <w:rPr>
                <w:rFonts w:ascii="华康圆体W7" w:eastAsia="华康圆体W7" w:hAnsi="华康圆体W7" w:cs="华康圆体W7"/>
              </w:rPr>
              <w:t>)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无</w:t>
                  </w:r>
                </w:p>
              </w:tc>
              <w:tc>
                <w:tcPr>
                  <w:tcW w:w="1843" w:type="dxa"/>
                </w:tcPr>
                <w:p w:rsidR="003336A2" w:rsidRDefault="003336A2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社长登陆成功后直接查询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"成功, 社长查询小队信息成功。",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 [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"teamName": "一队",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"captain":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        "teamName": "小麦队",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    "captain": null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]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teamName 为合作社所有小队名称，返回一个list集合。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522DF0" w:rsidRDefault="000D4DE1" w:rsidP="00522DF0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根据社员手机号查询社员的农机信息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22DF0" w:rsidTr="007062E8">
        <w:tc>
          <w:tcPr>
            <w:tcW w:w="8522" w:type="dxa"/>
            <w:shd w:val="clear" w:color="auto" w:fill="DBE5F1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522DF0" w:rsidTr="007062E8">
        <w:tc>
          <w:tcPr>
            <w:tcW w:w="8522" w:type="dxa"/>
          </w:tcPr>
          <w:p w:rsidR="00522DF0" w:rsidRDefault="00AB253B" w:rsidP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/farm</w:t>
            </w:r>
            <w:r w:rsidRPr="002D2E33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/cooperation/machineryInfo</w:t>
            </w:r>
          </w:p>
        </w:tc>
      </w:tr>
      <w:tr w:rsidR="00522DF0" w:rsidTr="007062E8">
        <w:tc>
          <w:tcPr>
            <w:tcW w:w="8522" w:type="dxa"/>
            <w:shd w:val="clear" w:color="auto" w:fill="DBE5F1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522DF0" w:rsidTr="007062E8">
        <w:tc>
          <w:tcPr>
            <w:tcW w:w="8522" w:type="dxa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社长查询</w:t>
            </w:r>
            <w:r w:rsidR="005875B4">
              <w:rPr>
                <w:rFonts w:ascii="华康圆体W7" w:eastAsia="华康圆体W7" w:hAnsi="华康圆体W7" w:cs="华康圆体W7" w:hint="eastAsia"/>
              </w:rPr>
              <w:t>指定社员的农机信息</w:t>
            </w:r>
          </w:p>
        </w:tc>
      </w:tr>
      <w:tr w:rsidR="00522DF0" w:rsidTr="007062E8">
        <w:tc>
          <w:tcPr>
            <w:tcW w:w="8522" w:type="dxa"/>
            <w:shd w:val="clear" w:color="auto" w:fill="DBE5F1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522DF0" w:rsidTr="007062E8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522DF0" w:rsidTr="007062E8">
              <w:tc>
                <w:tcPr>
                  <w:tcW w:w="2263" w:type="dxa"/>
                </w:tcPr>
                <w:p w:rsidR="00522DF0" w:rsidRDefault="00522DF0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522DF0" w:rsidRDefault="00522DF0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522DF0" w:rsidRDefault="00522DF0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522DF0" w:rsidTr="007062E8">
              <w:tc>
                <w:tcPr>
                  <w:tcW w:w="2263" w:type="dxa"/>
                </w:tcPr>
                <w:p w:rsidR="00522DF0" w:rsidRPr="004C1C70" w:rsidRDefault="0042050B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C1C70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522DF0" w:rsidRPr="004C1C70" w:rsidRDefault="0042050B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C1C70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522DF0" w:rsidRPr="004C1C70" w:rsidRDefault="00AA7452" w:rsidP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C1C70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指定社员的手机号</w:t>
                  </w:r>
                </w:p>
              </w:tc>
            </w:tr>
          </w:tbl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522DF0" w:rsidTr="007062E8">
        <w:tc>
          <w:tcPr>
            <w:tcW w:w="8522" w:type="dxa"/>
            <w:shd w:val="clear" w:color="auto" w:fill="DBE5F1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522DF0" w:rsidTr="007062E8">
        <w:tc>
          <w:tcPr>
            <w:tcW w:w="8522" w:type="dxa"/>
          </w:tcPr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>{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"msg": "成功",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"data": [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"machineryNo": "00000017",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"machineryType": "4LZ系列全喂入联合收割机",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"machineryAbility": 5,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lastRenderedPageBreak/>
              <w:t xml:space="preserve">            "machineryState": "normal",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"count": 1,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"draggingDevice": "泰山2204轮式拖拉机",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"ratedPower": null,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"licenseNum": "",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"pictures": "[]",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"detail": ""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"machineryNo": "00000020",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"machineryType": "自走式五行玉米收获机",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"machineryAbility": 2,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"machineryState": "normal",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"count": 1,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"draggingDevice": "</w:t>
            </w:r>
            <w:proofErr w:type="gramStart"/>
            <w:r w:rsidRPr="00646949">
              <w:rPr>
                <w:rFonts w:ascii="华康圆体W7" w:eastAsia="华康圆体W7" w:hAnsi="华康圆体W7" w:cs="华康圆体W7"/>
              </w:rPr>
              <w:t>悍</w:t>
            </w:r>
            <w:proofErr w:type="gramEnd"/>
            <w:r w:rsidRPr="00646949">
              <w:rPr>
                <w:rFonts w:ascii="华康圆体W7" w:eastAsia="华康圆体W7" w:hAnsi="华康圆体W7" w:cs="华康圆体W7"/>
              </w:rPr>
              <w:t>沃804D轮式拖拉机",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"ratedPower": null,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"licenseNum": "",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"pictures": "[]",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    "detail": ""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872BDB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 xml:space="preserve">    ]</w:t>
            </w:r>
          </w:p>
          <w:p w:rsidR="00522DF0" w:rsidRPr="00646949" w:rsidRDefault="00872BDB" w:rsidP="0064694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46949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522DF0" w:rsidTr="007062E8">
        <w:tc>
          <w:tcPr>
            <w:tcW w:w="8522" w:type="dxa"/>
            <w:shd w:val="clear" w:color="auto" w:fill="BDD6EE" w:themeFill="accent1" w:themeFillTint="66"/>
          </w:tcPr>
          <w:p w:rsidR="00522DF0" w:rsidRDefault="00522DF0" w:rsidP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522DF0" w:rsidTr="007062E8">
        <w:tc>
          <w:tcPr>
            <w:tcW w:w="8522" w:type="dxa"/>
          </w:tcPr>
          <w:p w:rsidR="00522DF0" w:rsidRDefault="007062E8" w:rsidP="007062E8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</w:t>
            </w:r>
            <w:r w:rsidR="00522DF0">
              <w:rPr>
                <w:rFonts w:ascii="华康圆体W7" w:eastAsia="华康圆体W7" w:hAnsi="华康圆体W7" w:cs="华康圆体W7" w:hint="eastAsia"/>
              </w:rPr>
              <w:t>返回一个</w:t>
            </w:r>
            <w:r w:rsidR="00B21B71">
              <w:rPr>
                <w:rFonts w:ascii="华康圆体W7" w:eastAsia="华康圆体W7" w:hAnsi="华康圆体W7" w:cs="华康圆体W7" w:hint="eastAsia"/>
              </w:rPr>
              <w:t>农机的</w:t>
            </w:r>
            <w:r w:rsidR="00522DF0">
              <w:rPr>
                <w:rFonts w:ascii="华康圆体W7" w:eastAsia="华康圆体W7" w:hAnsi="华康圆体W7" w:cs="华康圆体W7" w:hint="eastAsia"/>
              </w:rPr>
              <w:t>list集合。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08078F" w:rsidRDefault="0002461E" w:rsidP="0008078F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根据社员手机号查询社员的农田信息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078F" w:rsidTr="004E447C">
        <w:tc>
          <w:tcPr>
            <w:tcW w:w="8522" w:type="dxa"/>
            <w:shd w:val="clear" w:color="auto" w:fill="DBE5F1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08078F" w:rsidTr="004E447C">
        <w:tc>
          <w:tcPr>
            <w:tcW w:w="8522" w:type="dxa"/>
          </w:tcPr>
          <w:p w:rsidR="0008078F" w:rsidRDefault="008731BB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/farm</w:t>
            </w:r>
            <w:r w:rsidRPr="003E0801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/cooperation/farmlandInfo</w:t>
            </w:r>
          </w:p>
        </w:tc>
      </w:tr>
      <w:tr w:rsidR="0008078F" w:rsidTr="004E447C">
        <w:tc>
          <w:tcPr>
            <w:tcW w:w="8522" w:type="dxa"/>
            <w:shd w:val="clear" w:color="auto" w:fill="DBE5F1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08078F" w:rsidTr="004E447C">
        <w:tc>
          <w:tcPr>
            <w:tcW w:w="8522" w:type="dxa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社长查询</w:t>
            </w:r>
            <w:r w:rsidR="00045B3B">
              <w:rPr>
                <w:rFonts w:ascii="华康圆体W7" w:eastAsia="华康圆体W7" w:hAnsi="华康圆体W7" w:cs="华康圆体W7" w:hint="eastAsia"/>
              </w:rPr>
              <w:t>指定社员的农田信息</w:t>
            </w:r>
          </w:p>
        </w:tc>
      </w:tr>
      <w:tr w:rsidR="0008078F" w:rsidTr="004E447C">
        <w:tc>
          <w:tcPr>
            <w:tcW w:w="8522" w:type="dxa"/>
            <w:shd w:val="clear" w:color="auto" w:fill="DBE5F1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08078F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08078F" w:rsidTr="004E447C">
              <w:tc>
                <w:tcPr>
                  <w:tcW w:w="2263" w:type="dxa"/>
                </w:tcPr>
                <w:p w:rsidR="0008078F" w:rsidRDefault="0008078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08078F" w:rsidRDefault="0008078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08078F" w:rsidRDefault="0008078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6024AE" w:rsidTr="004E447C">
              <w:tc>
                <w:tcPr>
                  <w:tcW w:w="2263" w:type="dxa"/>
                </w:tcPr>
                <w:p w:rsidR="006024AE" w:rsidRPr="004E47C3" w:rsidRDefault="006024AE" w:rsidP="004E47C3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E47C3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6024AE" w:rsidRPr="004E47C3" w:rsidRDefault="006024AE" w:rsidP="004E47C3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6024AE" w:rsidRPr="004E47C3" w:rsidRDefault="006024AE" w:rsidP="004E47C3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指定社员的手机号</w:t>
                  </w:r>
                </w:p>
              </w:tc>
            </w:tr>
          </w:tbl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08078F" w:rsidTr="004E447C">
        <w:tc>
          <w:tcPr>
            <w:tcW w:w="8522" w:type="dxa"/>
            <w:shd w:val="clear" w:color="auto" w:fill="DBE5F1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08078F" w:rsidTr="004E447C">
        <w:tc>
          <w:tcPr>
            <w:tcW w:w="8522" w:type="dxa"/>
          </w:tcPr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>{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"msg": "成功",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"data": [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"farmlandNo": "00000011",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"address": {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"province": "黑龙江省",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"city": "牡丹江市",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"county": "林口县",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lastRenderedPageBreak/>
              <w:t xml:space="preserve">                "town": null,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"latitude": 100,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"longitude": 100,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    "detail": null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},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"farmlandName": "黑土小麦一号农田",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"farmlandAcreage": 30,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"farmlandState": "normal",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"pictures": "[]",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    "detail": null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9D52B5" w:rsidRPr="008B2913" w:rsidRDefault="009D52B5" w:rsidP="008B291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 xml:space="preserve">    ]</w:t>
            </w:r>
          </w:p>
          <w:p w:rsidR="0008078F" w:rsidRDefault="009D52B5" w:rsidP="009D52B5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B2913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08078F" w:rsidTr="004E447C">
        <w:tc>
          <w:tcPr>
            <w:tcW w:w="8522" w:type="dxa"/>
            <w:shd w:val="clear" w:color="auto" w:fill="BDD6EE" w:themeFill="accent1" w:themeFillTint="66"/>
          </w:tcPr>
          <w:p w:rsidR="0008078F" w:rsidRDefault="0008078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08078F" w:rsidTr="004E447C">
        <w:tc>
          <w:tcPr>
            <w:tcW w:w="8522" w:type="dxa"/>
          </w:tcPr>
          <w:p w:rsidR="0008078F" w:rsidRDefault="006D246B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请求成功后返回的是农田地址和农田基本信息</w:t>
            </w:r>
            <w:r w:rsidR="0008078F">
              <w:rPr>
                <w:rFonts w:ascii="华康圆体W7" w:eastAsia="华康圆体W7" w:hAnsi="华康圆体W7" w:cs="华康圆体W7" w:hint="eastAsia"/>
              </w:rPr>
              <w:t>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3336A2" w:rsidRDefault="008A1786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查询提交了</w:t>
      </w:r>
      <w:r w:rsidR="006E02BF">
        <w:rPr>
          <w:rFonts w:ascii="华文行楷" w:eastAsia="华文行楷" w:hAnsi="汉仪雪君体简" w:cs="汉仪雪君体简" w:hint="eastAsia"/>
          <w:sz w:val="32"/>
          <w:szCs w:val="32"/>
        </w:rPr>
        <w:t>加入</w:t>
      </w:r>
      <w:r>
        <w:rPr>
          <w:rFonts w:ascii="华文行楷" w:eastAsia="华文行楷" w:hAnsi="汉仪雪君体简" w:cs="汉仪雪君体简" w:hint="eastAsia"/>
          <w:sz w:val="32"/>
          <w:szCs w:val="32"/>
        </w:rPr>
        <w:t>合作社申请的</w:t>
      </w:r>
      <w:r w:rsidR="005E1307">
        <w:rPr>
          <w:rFonts w:ascii="华文行楷" w:eastAsia="华文行楷" w:hAnsi="汉仪雪君体简" w:cs="汉仪雪君体简" w:hint="eastAsia"/>
          <w:sz w:val="32"/>
          <w:szCs w:val="32"/>
        </w:rPr>
        <w:t>用户</w:t>
      </w:r>
      <w:r>
        <w:rPr>
          <w:rFonts w:ascii="华文行楷" w:eastAsia="华文行楷" w:hAnsi="汉仪雪君体简" w:cs="汉仪雪君体简" w:hint="eastAsia"/>
          <w:sz w:val="32"/>
          <w:szCs w:val="32"/>
        </w:rPr>
        <w:t>信息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F384D" w:rsidTr="004E447C">
        <w:tc>
          <w:tcPr>
            <w:tcW w:w="8522" w:type="dxa"/>
            <w:shd w:val="clear" w:color="auto" w:fill="DBE5F1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EF384D" w:rsidTr="004E447C">
        <w:tc>
          <w:tcPr>
            <w:tcW w:w="8522" w:type="dxa"/>
          </w:tcPr>
          <w:p w:rsidR="00EF384D" w:rsidRDefault="00C560B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/farm</w:t>
            </w:r>
            <w:r w:rsidRPr="000A1920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/cooperation/inviterInfo</w:t>
            </w:r>
          </w:p>
        </w:tc>
      </w:tr>
      <w:tr w:rsidR="00EF384D" w:rsidTr="004E447C">
        <w:tc>
          <w:tcPr>
            <w:tcW w:w="8522" w:type="dxa"/>
            <w:shd w:val="clear" w:color="auto" w:fill="DBE5F1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EF384D" w:rsidTr="004E447C">
        <w:tc>
          <w:tcPr>
            <w:tcW w:w="8522" w:type="dxa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</w:t>
            </w:r>
            <w:r w:rsidR="005B30F4">
              <w:rPr>
                <w:rFonts w:ascii="华康圆体W7" w:eastAsia="华康圆体W7" w:hAnsi="华康圆体W7" w:cs="华康圆体W7" w:hint="eastAsia"/>
              </w:rPr>
              <w:t>根据手机号</w:t>
            </w:r>
            <w:r>
              <w:rPr>
                <w:rFonts w:ascii="华康圆体W7" w:eastAsia="华康圆体W7" w:hAnsi="华康圆体W7" w:cs="华康圆体W7" w:hint="eastAsia"/>
              </w:rPr>
              <w:t>查询</w:t>
            </w:r>
            <w:r w:rsidR="005B30F4">
              <w:rPr>
                <w:rFonts w:ascii="华康圆体W7" w:eastAsia="华康圆体W7" w:hAnsi="华康圆体W7" w:cs="华康圆体W7" w:hint="eastAsia"/>
              </w:rPr>
              <w:t>提交了</w:t>
            </w:r>
            <w:r w:rsidR="009152A9">
              <w:rPr>
                <w:rFonts w:ascii="华康圆体W7" w:eastAsia="华康圆体W7" w:hAnsi="华康圆体W7" w:cs="华康圆体W7" w:hint="eastAsia"/>
              </w:rPr>
              <w:t>加入合作社</w:t>
            </w:r>
            <w:r w:rsidR="005B30F4">
              <w:rPr>
                <w:rFonts w:ascii="华康圆体W7" w:eastAsia="华康圆体W7" w:hAnsi="华康圆体W7" w:cs="华康圆体W7" w:hint="eastAsia"/>
              </w:rPr>
              <w:t>申请</w:t>
            </w:r>
            <w:r w:rsidR="009152A9">
              <w:rPr>
                <w:rFonts w:ascii="华康圆体W7" w:eastAsia="华康圆体W7" w:hAnsi="华康圆体W7" w:cs="华康圆体W7" w:hint="eastAsia"/>
              </w:rPr>
              <w:t>用户</w:t>
            </w:r>
            <w:r>
              <w:rPr>
                <w:rFonts w:ascii="华康圆体W7" w:eastAsia="华康圆体W7" w:hAnsi="华康圆体W7" w:cs="华康圆体W7" w:hint="eastAsia"/>
              </w:rPr>
              <w:t>的</w:t>
            </w:r>
            <w:r w:rsidR="00CC33A3">
              <w:rPr>
                <w:rFonts w:ascii="华康圆体W7" w:eastAsia="华康圆体W7" w:hAnsi="华康圆体W7" w:cs="华康圆体W7" w:hint="eastAsia"/>
              </w:rPr>
              <w:t>信息详情</w:t>
            </w:r>
          </w:p>
        </w:tc>
      </w:tr>
      <w:tr w:rsidR="00EF384D" w:rsidTr="004E447C">
        <w:tc>
          <w:tcPr>
            <w:tcW w:w="8522" w:type="dxa"/>
            <w:shd w:val="clear" w:color="auto" w:fill="DBE5F1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EF384D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EF384D" w:rsidTr="004E447C">
              <w:tc>
                <w:tcPr>
                  <w:tcW w:w="2263" w:type="dxa"/>
                </w:tcPr>
                <w:p w:rsidR="00EF384D" w:rsidRDefault="00EF384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lastRenderedPageBreak/>
                    <w:t>参数名</w:t>
                  </w:r>
                </w:p>
              </w:tc>
              <w:tc>
                <w:tcPr>
                  <w:tcW w:w="1843" w:type="dxa"/>
                </w:tcPr>
                <w:p w:rsidR="00EF384D" w:rsidRDefault="00EF384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EF384D" w:rsidRDefault="00EF384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EF384D" w:rsidTr="004E447C">
              <w:tc>
                <w:tcPr>
                  <w:tcW w:w="2263" w:type="dxa"/>
                </w:tcPr>
                <w:p w:rsidR="00EF384D" w:rsidRPr="004E47C3" w:rsidRDefault="00EF384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E47C3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EF384D" w:rsidRPr="004E47C3" w:rsidRDefault="00EF384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EF384D" w:rsidRPr="004E47C3" w:rsidRDefault="00B1011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加入合作社申请的</w:t>
                  </w:r>
                  <w:r w:rsidR="006A7AB1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某</w:t>
                  </w:r>
                  <w:r w:rsidR="00EF384D"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社员的手机号</w:t>
                  </w:r>
                </w:p>
              </w:tc>
            </w:tr>
          </w:tbl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EF384D" w:rsidTr="004E447C">
        <w:tc>
          <w:tcPr>
            <w:tcW w:w="8522" w:type="dxa"/>
            <w:shd w:val="clear" w:color="auto" w:fill="DBE5F1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EF384D" w:rsidTr="004E447C">
        <w:tc>
          <w:tcPr>
            <w:tcW w:w="8522" w:type="dxa"/>
          </w:tcPr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>{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"msg": "成功",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"nickname": "wr",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"mobile": "18510785802",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"userState": "normal",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"avatar": null,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"farmlands": [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"farmlandNo": "00000023",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"address": {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"province": "北京市",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"city": "北京市",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"county": "海淀区",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"town": null,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"latitude": 100,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"longitude": 100,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    "detail": "八四纱布</w:t>
            </w:r>
            <w:proofErr w:type="gramStart"/>
            <w:r w:rsidRPr="00E677DD">
              <w:rPr>
                <w:rFonts w:ascii="华康圆体W7" w:eastAsia="华康圆体W7" w:hAnsi="华康圆体W7" w:cs="华康圆体W7"/>
              </w:rPr>
              <w:t>规划家</w:t>
            </w:r>
            <w:proofErr w:type="gramEnd"/>
            <w:r w:rsidRPr="00E677DD">
              <w:rPr>
                <w:rFonts w:ascii="华康圆体W7" w:eastAsia="华康圆体W7" w:hAnsi="华康圆体W7" w:cs="华康圆体W7"/>
              </w:rPr>
              <w:t>"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lastRenderedPageBreak/>
              <w:t xml:space="preserve">                },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"farmlandName": "111",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"farmlandAcreage": 1,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"farmlandState": "normal",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"pictures":"[\"4d9c3be6aa464399b280a6ad936f6753.jpg\"]",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"detail": null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}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],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"machinerys": [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{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"idMachinery": 18,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"idUser": 283,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"machineryType": "1GLZ-140履带自走式旋耕机",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"machineryAbility": 11,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"machineryState": "normal",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"count": 122,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"draggingDevice": "XG1804轮式拖拉机",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"ratedPower": null,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"licenseNum": "",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"pictures": "[]",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"detail": "",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    "createDate": "2018-07-31T10:04:14.000+0000",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lastRenderedPageBreak/>
              <w:t xml:space="preserve">                "updateDate": "2018-07-31T10:04:14.000+0000"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    }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],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"operator": true,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    "farmer": true</w:t>
            </w:r>
          </w:p>
          <w:p w:rsidR="001D63B9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EF384D" w:rsidRPr="00E677DD" w:rsidRDefault="001D63B9" w:rsidP="00E677DD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E677DD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EF384D" w:rsidTr="004E447C">
        <w:tc>
          <w:tcPr>
            <w:tcW w:w="8522" w:type="dxa"/>
            <w:shd w:val="clear" w:color="auto" w:fill="BDD6EE" w:themeFill="accent1" w:themeFillTint="66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EF384D" w:rsidTr="004E447C">
        <w:tc>
          <w:tcPr>
            <w:tcW w:w="8522" w:type="dxa"/>
          </w:tcPr>
          <w:p w:rsidR="00EF384D" w:rsidRDefault="00EF384D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</w:t>
            </w:r>
            <w:r w:rsidR="00306A54">
              <w:rPr>
                <w:rFonts w:ascii="华康圆体W7" w:eastAsia="华康圆体W7" w:hAnsi="华康圆体W7" w:cs="华康圆体W7" w:hint="eastAsia"/>
              </w:rPr>
              <w:t>该用户的注册信息、农机信息和农田信息</w:t>
            </w:r>
            <w:r>
              <w:rPr>
                <w:rFonts w:ascii="华康圆体W7" w:eastAsia="华康圆体W7" w:hAnsi="华康圆体W7" w:cs="华康圆体W7" w:hint="eastAsia"/>
              </w:rPr>
              <w:t>。</w:t>
            </w:r>
          </w:p>
        </w:tc>
      </w:tr>
    </w:tbl>
    <w:p w:rsidR="003336A2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3336A2" w:rsidRDefault="00FD4451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获取社员下到合作社的订单（个人成长-历史下单）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911DF" w:rsidTr="004E447C">
        <w:tc>
          <w:tcPr>
            <w:tcW w:w="8522" w:type="dxa"/>
            <w:shd w:val="clear" w:color="auto" w:fill="DBE5F1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7911DF" w:rsidTr="004E447C">
        <w:tc>
          <w:tcPr>
            <w:tcW w:w="8522" w:type="dxa"/>
          </w:tcPr>
          <w:p w:rsidR="007911DF" w:rsidRDefault="00853579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671BE9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/cooperation/toCooperationOrder</w:t>
            </w:r>
          </w:p>
        </w:tc>
      </w:tr>
      <w:tr w:rsidR="007911DF" w:rsidTr="004E447C">
        <w:tc>
          <w:tcPr>
            <w:tcW w:w="8522" w:type="dxa"/>
            <w:shd w:val="clear" w:color="auto" w:fill="DBE5F1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7911DF" w:rsidTr="004E447C">
        <w:tc>
          <w:tcPr>
            <w:tcW w:w="8522" w:type="dxa"/>
          </w:tcPr>
          <w:p w:rsidR="007911DF" w:rsidRDefault="007A786E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合作社成员</w:t>
            </w:r>
            <w:r w:rsidR="00135233">
              <w:rPr>
                <w:rFonts w:ascii="华康圆体W7" w:eastAsia="华康圆体W7" w:hAnsi="华康圆体W7" w:cs="华康圆体W7" w:hint="eastAsia"/>
              </w:rPr>
              <w:t>根据某社员的</w:t>
            </w:r>
            <w:r w:rsidR="007911DF">
              <w:rPr>
                <w:rFonts w:ascii="华康圆体W7" w:eastAsia="华康圆体W7" w:hAnsi="华康圆体W7" w:cs="华康圆体W7" w:hint="eastAsia"/>
              </w:rPr>
              <w:t>手机号查询</w:t>
            </w:r>
            <w:r w:rsidR="00135233">
              <w:rPr>
                <w:rFonts w:ascii="华康圆体W7" w:eastAsia="华康圆体W7" w:hAnsi="华康圆体W7" w:cs="华康圆体W7" w:hint="eastAsia"/>
              </w:rPr>
              <w:t>改社员在合作社的下单信息</w:t>
            </w:r>
          </w:p>
        </w:tc>
      </w:tr>
      <w:tr w:rsidR="007911DF" w:rsidTr="004E447C">
        <w:tc>
          <w:tcPr>
            <w:tcW w:w="8522" w:type="dxa"/>
            <w:shd w:val="clear" w:color="auto" w:fill="DBE5F1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7911DF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7911DF" w:rsidTr="004E447C">
              <w:tc>
                <w:tcPr>
                  <w:tcW w:w="2263" w:type="dxa"/>
                </w:tcPr>
                <w:p w:rsidR="007911DF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7911DF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7911DF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7911DF" w:rsidTr="004E447C">
              <w:tc>
                <w:tcPr>
                  <w:tcW w:w="2263" w:type="dxa"/>
                </w:tcPr>
                <w:p w:rsidR="007911DF" w:rsidRPr="004E47C3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E47C3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7911DF" w:rsidRPr="004E47C3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7911DF" w:rsidRPr="004E47C3" w:rsidRDefault="007911DF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合作社某</w:t>
                  </w: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社员的手机号</w:t>
                  </w:r>
                </w:p>
              </w:tc>
            </w:tr>
          </w:tbl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7911DF" w:rsidTr="004E447C">
        <w:tc>
          <w:tcPr>
            <w:tcW w:w="8522" w:type="dxa"/>
            <w:shd w:val="clear" w:color="auto" w:fill="DBE5F1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7911DF" w:rsidTr="004E447C">
        <w:tc>
          <w:tcPr>
            <w:tcW w:w="8522" w:type="dxa"/>
          </w:tcPr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>{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"msg": "成功",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lastRenderedPageBreak/>
              <w:t xml:space="preserve">    "data": [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"idUserOrder": 35,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"userOrderNo": "180730838261",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"userOrderState": "working",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"createTime": "2018-07-30T09:05:27.000+0000",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"updateTime": "2018-07-31T09:22:50.000+0000",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"idFarmland": 22,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"arce": 66,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"cropName": "高粱",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"startTime": "2018-07-29T16:00:00.000+0000",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"machineryType": "JH灭茬机",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"machineryNum": 66,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"period": 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"price": 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"guideName": "高一平",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"guideMobile": "17610575626",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"assemblyAddress": "浙江省</w:t>
            </w:r>
            <w:proofErr w:type="gramStart"/>
            <w:r w:rsidRPr="003C3458">
              <w:rPr>
                <w:rFonts w:ascii="华康圆体W7" w:eastAsia="华康圆体W7" w:hAnsi="华康圆体W7" w:cs="华康圆体W7"/>
              </w:rPr>
              <w:t>市辖区市辖区</w:t>
            </w:r>
            <w:proofErr w:type="gramEnd"/>
            <w:r w:rsidRPr="003C3458">
              <w:rPr>
                <w:rFonts w:ascii="华康圆体W7" w:eastAsia="华康圆体W7" w:hAnsi="华康圆体W7" w:cs="华康圆体W7"/>
              </w:rPr>
              <w:t>蓝蓝的天空",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lastRenderedPageBreak/>
              <w:t xml:space="preserve">            "receiveBy": 214,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"reportedBy": null,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"cooperative": true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"idUserOrder": 38,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"userOrderNo": "180731517573",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"userOrderState": "finished",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"createTime": "2018-07-31T03:09:04.000+0000",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"updateTime": "2018-08-03T03:37:08.000+0000",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"idFarmland": 22,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"arce": 66,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"cropName": "土豆",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"startTime": "2018-07-30T16:00:00.000+0000",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"machineryType": "自走式五行玉米收获机",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"machineryNum": 8,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"period": 8,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"price": 8,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"guideName": "高一平",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lastRenderedPageBreak/>
              <w:t xml:space="preserve">            "guideMobile": "17610575626",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"assemblyAddress": "浙江省杭州市滨江区呵呵</w:t>
            </w:r>
            <w:proofErr w:type="gramStart"/>
            <w:r w:rsidRPr="003C3458">
              <w:rPr>
                <w:rFonts w:ascii="华康圆体W7" w:eastAsia="华康圆体W7" w:hAnsi="华康圆体W7" w:cs="华康圆体W7"/>
              </w:rPr>
              <w:t>哒</w:t>
            </w:r>
            <w:proofErr w:type="gramEnd"/>
            <w:r w:rsidRPr="003C3458">
              <w:rPr>
                <w:rFonts w:ascii="华康圆体W7" w:eastAsia="华康圆体W7" w:hAnsi="华康圆体W7" w:cs="华康圆体W7"/>
              </w:rPr>
              <w:t>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"receiveBy": 214,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"reportedBy": 214,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"cooperative": true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"idUserOrder": 72,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"userOrderNo": "180806397568",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"userOrderState": "confirming",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"createTime": "2018-08-06T09:39:44.000+0000",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"updateTime": "2018-08-06T09:39:44.000+0000",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"idFarmland": 31,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"arce": 11,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"cropName": "小麦",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"startTime": "2018-08-13T16:00:00.000+0000",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"machineryType": "1GLZ-140履带自走式旋耕机",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lastRenderedPageBreak/>
              <w:t xml:space="preserve">            "machineryNum": 66,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"period": 66,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"price": 33,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"guideName": "</w:t>
            </w:r>
            <w:proofErr w:type="gramStart"/>
            <w:r w:rsidRPr="003C3458">
              <w:rPr>
                <w:rFonts w:ascii="华康圆体W7" w:eastAsia="华康圆体W7" w:hAnsi="华康圆体W7" w:cs="华康圆体W7"/>
              </w:rPr>
              <w:t>殴</w:t>
            </w:r>
            <w:proofErr w:type="gramEnd"/>
            <w:r w:rsidRPr="003C3458">
              <w:rPr>
                <w:rFonts w:ascii="华康圆体W7" w:eastAsia="华康圆体W7" w:hAnsi="华康圆体W7" w:cs="华康圆体W7"/>
              </w:rPr>
              <w:t>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"guideMobile": "11111111111",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"assemblyAddress": "浙江省杭州市滨江区哈哈",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"receiveBy": 214,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"reportedBy": null,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    "cooperative": null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502136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 xml:space="preserve">    ]</w:t>
            </w:r>
          </w:p>
          <w:p w:rsidR="007911DF" w:rsidRPr="003C3458" w:rsidRDefault="00502136" w:rsidP="003C345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3C3458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7911DF" w:rsidTr="004E447C">
        <w:tc>
          <w:tcPr>
            <w:tcW w:w="8522" w:type="dxa"/>
            <w:shd w:val="clear" w:color="auto" w:fill="BDD6EE" w:themeFill="accent1" w:themeFillTint="66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7911DF" w:rsidTr="004E447C">
        <w:tc>
          <w:tcPr>
            <w:tcW w:w="8522" w:type="dxa"/>
          </w:tcPr>
          <w:p w:rsidR="007911DF" w:rsidRDefault="007911DF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请求成功后返回该用户</w:t>
            </w:r>
            <w:r w:rsidR="00F72A66">
              <w:rPr>
                <w:rFonts w:ascii="华康圆体W7" w:eastAsia="华康圆体W7" w:hAnsi="华康圆体W7" w:cs="华康圆体W7" w:hint="eastAsia"/>
              </w:rPr>
              <w:t>下到合作社的所有订单</w:t>
            </w:r>
            <w:r w:rsidR="00DF7079">
              <w:rPr>
                <w:rFonts w:ascii="华康圆体W7" w:eastAsia="华康圆体W7" w:hAnsi="华康圆体W7" w:cs="华康圆体W7" w:hint="eastAsia"/>
              </w:rPr>
              <w:t>信息</w:t>
            </w:r>
            <w:r w:rsidR="00F72A66">
              <w:rPr>
                <w:rFonts w:ascii="华康圆体W7" w:eastAsia="华康圆体W7" w:hAnsi="华康圆体W7" w:cs="华康圆体W7" w:hint="eastAsia"/>
              </w:rPr>
              <w:t>列表</w:t>
            </w:r>
            <w:r>
              <w:rPr>
                <w:rFonts w:ascii="华康圆体W7" w:eastAsia="华康圆体W7" w:hAnsi="华康圆体W7" w:cs="华康圆体W7" w:hint="eastAsia"/>
              </w:rPr>
              <w:t>。</w:t>
            </w:r>
          </w:p>
        </w:tc>
      </w:tr>
    </w:tbl>
    <w:p w:rsidR="00FD4451" w:rsidRPr="007911DF" w:rsidRDefault="00FD4451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3336A2" w:rsidRDefault="001A62C1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获取社员参与过的协同作业的订单（个人成长-历史接单）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9365C" w:rsidTr="004E447C">
        <w:tc>
          <w:tcPr>
            <w:tcW w:w="8522" w:type="dxa"/>
            <w:shd w:val="clear" w:color="auto" w:fill="DBE5F1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49365C" w:rsidTr="004E447C">
        <w:tc>
          <w:tcPr>
            <w:tcW w:w="8522" w:type="dxa"/>
          </w:tcPr>
          <w:p w:rsidR="0049365C" w:rsidRDefault="00D71B5E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/cooperation/finishedCooperativeOrder</w:t>
            </w:r>
          </w:p>
        </w:tc>
      </w:tr>
      <w:tr w:rsidR="0049365C" w:rsidTr="004E447C">
        <w:tc>
          <w:tcPr>
            <w:tcW w:w="8522" w:type="dxa"/>
            <w:shd w:val="clear" w:color="auto" w:fill="DBE5F1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49365C" w:rsidTr="004E447C">
        <w:tc>
          <w:tcPr>
            <w:tcW w:w="8522" w:type="dxa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合作社成员根据某社员的手机号查询</w:t>
            </w:r>
            <w:r w:rsidR="005270C0">
              <w:rPr>
                <w:rFonts w:ascii="华康圆体W7" w:eastAsia="华康圆体W7" w:hAnsi="华康圆体W7" w:cs="华康圆体W7" w:hint="eastAsia"/>
              </w:rPr>
              <w:t>该</w:t>
            </w:r>
            <w:r>
              <w:rPr>
                <w:rFonts w:ascii="华康圆体W7" w:eastAsia="华康圆体W7" w:hAnsi="华康圆体W7" w:cs="华康圆体W7" w:hint="eastAsia"/>
              </w:rPr>
              <w:t>社员</w:t>
            </w:r>
            <w:r w:rsidR="005270C0">
              <w:rPr>
                <w:rFonts w:ascii="华康圆体W7" w:eastAsia="华康圆体W7" w:hAnsi="华康圆体W7" w:cs="华康圆体W7" w:hint="eastAsia"/>
              </w:rPr>
              <w:t>参与过的协同作业的订单信息</w:t>
            </w:r>
          </w:p>
        </w:tc>
      </w:tr>
      <w:tr w:rsidR="0049365C" w:rsidTr="004E447C">
        <w:tc>
          <w:tcPr>
            <w:tcW w:w="8522" w:type="dxa"/>
            <w:shd w:val="clear" w:color="auto" w:fill="DBE5F1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49365C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49365C" w:rsidTr="004E447C">
              <w:tc>
                <w:tcPr>
                  <w:tcW w:w="2263" w:type="dxa"/>
                </w:tcPr>
                <w:p w:rsidR="0049365C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49365C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49365C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49365C" w:rsidTr="004E447C">
              <w:tc>
                <w:tcPr>
                  <w:tcW w:w="2263" w:type="dxa"/>
                </w:tcPr>
                <w:p w:rsidR="0049365C" w:rsidRPr="004E47C3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E47C3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49365C" w:rsidRPr="004E47C3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49365C" w:rsidRPr="004E47C3" w:rsidRDefault="0049365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合作社某</w:t>
                  </w: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社员的手机号</w:t>
                  </w:r>
                </w:p>
              </w:tc>
            </w:tr>
          </w:tbl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49365C" w:rsidTr="004E447C">
        <w:tc>
          <w:tcPr>
            <w:tcW w:w="8522" w:type="dxa"/>
            <w:shd w:val="clear" w:color="auto" w:fill="DBE5F1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49365C" w:rsidTr="004E447C">
        <w:tc>
          <w:tcPr>
            <w:tcW w:w="8522" w:type="dxa"/>
          </w:tcPr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>{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"msg": "成功",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"data": [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"idUserOrder": 35,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"userOrderNo": "180730838261",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"userOrderState": "working",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"createTime": "2018-07-30T09:05:27.000+0000",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"updateTime": "2018-07-31T09:22:50.000+0000",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"idFarmland": 22,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"arce": 66,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"cropName": "高粱",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"startTime": "2018-07-29T16:00:00.000+0000",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"machineryType": "JH灭茬机",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lastRenderedPageBreak/>
              <w:t xml:space="preserve">            "machineryNum": 66,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"period": 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"price": 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"guideName": "高一平",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"guideMobile": "17610575626",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"assemblyAddress": "浙江省</w:t>
            </w:r>
            <w:proofErr w:type="gramStart"/>
            <w:r w:rsidRPr="006C235A">
              <w:rPr>
                <w:rFonts w:ascii="华康圆体W7" w:eastAsia="华康圆体W7" w:hAnsi="华康圆体W7" w:cs="华康圆体W7"/>
              </w:rPr>
              <w:t>市辖区市辖区</w:t>
            </w:r>
            <w:proofErr w:type="gramEnd"/>
            <w:r w:rsidRPr="006C235A">
              <w:rPr>
                <w:rFonts w:ascii="华康圆体W7" w:eastAsia="华康圆体W7" w:hAnsi="华康圆体W7" w:cs="华康圆体W7"/>
              </w:rPr>
              <w:t>蓝蓝的天空",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"receiveBy": 214,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"reportedBy": null,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"cooperative": true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"idUserOrder": 38,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"userOrderNo": "180731517573",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"userOrderState": "finished",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"createTime": "2018-07-31T03:09:04.000+0000",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"updateTime": "2018-08-03T03:37:08.000+0000",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"idFarmland": 22,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lastRenderedPageBreak/>
              <w:t xml:space="preserve">            "arce": 66,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"cropName": "土豆",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"startTime": "2018-07-30T16:00:00.000+0000",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"machineryType": "自走式五行玉米收获机",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"machineryNum": 8,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"period": 8,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"price": 8,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"guideName": "高一平",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"guideMobile": "17610575626",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"assemblyAddress": "浙江省杭州市滨江区呵呵</w:t>
            </w:r>
            <w:proofErr w:type="gramStart"/>
            <w:r w:rsidRPr="006C235A">
              <w:rPr>
                <w:rFonts w:ascii="华康圆体W7" w:eastAsia="华康圆体W7" w:hAnsi="华康圆体W7" w:cs="华康圆体W7"/>
              </w:rPr>
              <w:t>哒</w:t>
            </w:r>
            <w:proofErr w:type="gramEnd"/>
            <w:r w:rsidRPr="006C235A">
              <w:rPr>
                <w:rFonts w:ascii="华康圆体W7" w:eastAsia="华康圆体W7" w:hAnsi="华康圆体W7" w:cs="华康圆体W7"/>
              </w:rPr>
              <w:t>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"receiveBy": 214,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"reportedBy": 214,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"cooperative": true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},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{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"idUserOrder": 72,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"userOrderNo": "180806397568",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"userOrderState": "confirming",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"createBy": 280,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lastRenderedPageBreak/>
              <w:t xml:space="preserve">            "createTime": "2018-08-06T09:39:44.000+0000",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"updateTime": "2018-08-06T09:39:44.000+0000",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"idFarmland": 31,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"target": "我的合作社",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"arce": 11,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"cropName": "小麦",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"startTime": "2018-08-13T16:00:00.000+0000",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"machineryType": "1GLZ-140履带自走式旋耕机",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"machineryNum": 66,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"period": 66,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"price": 33,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"guideName": "</w:t>
            </w:r>
            <w:proofErr w:type="gramStart"/>
            <w:r w:rsidRPr="006C235A">
              <w:rPr>
                <w:rFonts w:ascii="华康圆体W7" w:eastAsia="华康圆体W7" w:hAnsi="华康圆体W7" w:cs="华康圆体W7"/>
              </w:rPr>
              <w:t>殴</w:t>
            </w:r>
            <w:proofErr w:type="gramEnd"/>
            <w:r w:rsidRPr="006C235A">
              <w:rPr>
                <w:rFonts w:ascii="华康圆体W7" w:eastAsia="华康圆体W7" w:hAnsi="华康圆体W7" w:cs="华康圆体W7"/>
              </w:rPr>
              <w:t>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"guideMobile": "11111111111",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"assemblyAddress": "浙江省杭州市滨江区哈哈",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"latitude":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"longitude": 100,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"receiveBy": 214,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"reportedBy": null,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"detail": null,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    "cooperative": null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    }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t xml:space="preserve">    ]</w:t>
            </w:r>
          </w:p>
          <w:p w:rsidR="0049365C" w:rsidRPr="006C235A" w:rsidRDefault="0049365C" w:rsidP="006C235A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6C235A">
              <w:rPr>
                <w:rFonts w:ascii="华康圆体W7" w:eastAsia="华康圆体W7" w:hAnsi="华康圆体W7" w:cs="华康圆体W7"/>
              </w:rPr>
              <w:lastRenderedPageBreak/>
              <w:t>}</w:t>
            </w:r>
          </w:p>
        </w:tc>
      </w:tr>
      <w:tr w:rsidR="0049365C" w:rsidTr="004E447C">
        <w:tc>
          <w:tcPr>
            <w:tcW w:w="8522" w:type="dxa"/>
            <w:shd w:val="clear" w:color="auto" w:fill="BDD6EE" w:themeFill="accent1" w:themeFillTint="66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49365C" w:rsidTr="004E447C">
        <w:tc>
          <w:tcPr>
            <w:tcW w:w="8522" w:type="dxa"/>
          </w:tcPr>
          <w:p w:rsidR="0049365C" w:rsidRDefault="0049365C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请求成功后返回该用户</w:t>
            </w:r>
            <w:r w:rsidR="00854B68">
              <w:rPr>
                <w:rFonts w:ascii="华康圆体W7" w:eastAsia="华康圆体W7" w:hAnsi="华康圆体W7" w:cs="华康圆体W7" w:hint="eastAsia"/>
              </w:rPr>
              <w:t>参与过的协同作业的订单</w:t>
            </w:r>
            <w:r>
              <w:rPr>
                <w:rFonts w:ascii="华康圆体W7" w:eastAsia="华康圆体W7" w:hAnsi="华康圆体W7" w:cs="华康圆体W7" w:hint="eastAsia"/>
              </w:rPr>
              <w:t>信息</w:t>
            </w:r>
            <w:r w:rsidR="00245969">
              <w:rPr>
                <w:rFonts w:ascii="华康圆体W7" w:eastAsia="华康圆体W7" w:hAnsi="华康圆体W7" w:cs="华康圆体W7" w:hint="eastAsia"/>
              </w:rPr>
              <w:t>列表</w:t>
            </w:r>
            <w:r>
              <w:rPr>
                <w:rFonts w:ascii="华康圆体W7" w:eastAsia="华康圆体W7" w:hAnsi="华康圆体W7" w:cs="华康圆体W7" w:hint="eastAsia"/>
              </w:rPr>
              <w:t>。</w:t>
            </w:r>
          </w:p>
        </w:tc>
      </w:tr>
    </w:tbl>
    <w:p w:rsidR="003336A2" w:rsidRPr="0049365C" w:rsidRDefault="003336A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367586" w:rsidRDefault="00367586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获取社员未完成的协同作业订单</w:t>
      </w:r>
      <w:r w:rsidR="0024459B">
        <w:rPr>
          <w:rFonts w:ascii="华文行楷" w:eastAsia="华文行楷" w:hAnsi="汉仪雪君体简" w:cs="汉仪雪君体简" w:hint="eastAsia"/>
          <w:sz w:val="32"/>
          <w:szCs w:val="32"/>
        </w:rPr>
        <w:t>信息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373A7" w:rsidTr="004E447C">
        <w:tc>
          <w:tcPr>
            <w:tcW w:w="8522" w:type="dxa"/>
            <w:shd w:val="clear" w:color="auto" w:fill="DBE5F1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5373A7" w:rsidTr="004E447C">
        <w:tc>
          <w:tcPr>
            <w:tcW w:w="8522" w:type="dxa"/>
          </w:tcPr>
          <w:p w:rsidR="005373A7" w:rsidRDefault="00535DC9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</w:t>
            </w:r>
            <w:r w:rsidRPr="004870EB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unfinishedCooperativeOrder</w:t>
            </w:r>
          </w:p>
        </w:tc>
      </w:tr>
      <w:tr w:rsidR="005373A7" w:rsidTr="004E447C">
        <w:tc>
          <w:tcPr>
            <w:tcW w:w="8522" w:type="dxa"/>
            <w:shd w:val="clear" w:color="auto" w:fill="DBE5F1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5373A7" w:rsidTr="004E447C">
        <w:tc>
          <w:tcPr>
            <w:tcW w:w="8522" w:type="dxa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根据某社员的手机号查询该社员</w:t>
            </w:r>
            <w:r w:rsidR="00A95BF8">
              <w:rPr>
                <w:rFonts w:ascii="华康圆体W7" w:eastAsia="华康圆体W7" w:hAnsi="华康圆体W7" w:cs="华康圆体W7" w:hint="eastAsia"/>
              </w:rPr>
              <w:t>未完成</w:t>
            </w:r>
            <w:r>
              <w:rPr>
                <w:rFonts w:ascii="华康圆体W7" w:eastAsia="华康圆体W7" w:hAnsi="华康圆体W7" w:cs="华康圆体W7" w:hint="eastAsia"/>
              </w:rPr>
              <w:t>的协同作业的订单信息</w:t>
            </w:r>
          </w:p>
        </w:tc>
      </w:tr>
      <w:tr w:rsidR="005373A7" w:rsidTr="004E447C">
        <w:tc>
          <w:tcPr>
            <w:tcW w:w="8522" w:type="dxa"/>
            <w:shd w:val="clear" w:color="auto" w:fill="DBE5F1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5373A7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5373A7" w:rsidTr="004E447C">
              <w:tc>
                <w:tcPr>
                  <w:tcW w:w="2263" w:type="dxa"/>
                </w:tcPr>
                <w:p w:rsidR="005373A7" w:rsidRDefault="005373A7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5373A7" w:rsidRDefault="005373A7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5373A7" w:rsidRDefault="005373A7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5373A7" w:rsidTr="004E447C">
              <w:tc>
                <w:tcPr>
                  <w:tcW w:w="2263" w:type="dxa"/>
                </w:tcPr>
                <w:p w:rsidR="005373A7" w:rsidRPr="004E47C3" w:rsidRDefault="005373A7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4E47C3">
                    <w:rPr>
                      <w:rFonts w:ascii="Helvetica" w:hAnsi="Helvetica" w:cs="Helvetica"/>
                      <w:color w:val="505050"/>
                      <w:sz w:val="18"/>
                      <w:szCs w:val="18"/>
                      <w:shd w:val="clear" w:color="auto" w:fill="FFFFFF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5373A7" w:rsidRPr="004E47C3" w:rsidRDefault="005373A7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5373A7" w:rsidRPr="004E47C3" w:rsidRDefault="00C20A44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查询指定</w:t>
                  </w:r>
                  <w:r w:rsidR="005373A7"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社员的手机号</w:t>
                  </w:r>
                </w:p>
              </w:tc>
            </w:tr>
          </w:tbl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5373A7" w:rsidTr="004E447C">
        <w:tc>
          <w:tcPr>
            <w:tcW w:w="8522" w:type="dxa"/>
            <w:shd w:val="clear" w:color="auto" w:fill="DBE5F1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5373A7" w:rsidTr="004E447C">
        <w:tc>
          <w:tcPr>
            <w:tcW w:w="8522" w:type="dxa"/>
          </w:tcPr>
          <w:p w:rsidR="005373A7" w:rsidRPr="00D16CCE" w:rsidRDefault="005373A7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{</w:t>
            </w:r>
          </w:p>
          <w:p w:rsidR="005373A7" w:rsidRPr="00D16CCE" w:rsidRDefault="005373A7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"code": 200,</w:t>
            </w:r>
          </w:p>
          <w:p w:rsidR="005373A7" w:rsidRPr="00D16CCE" w:rsidRDefault="005373A7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"msg": "</w:t>
            </w: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成功</w:t>
            </w: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",</w:t>
            </w:r>
          </w:p>
          <w:p w:rsidR="005373A7" w:rsidRPr="00D16CCE" w:rsidRDefault="005373A7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"data": </w:t>
            </w:r>
            <w:proofErr w:type="gramStart"/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[ ]</w:t>
            </w:r>
            <w:proofErr w:type="gramEnd"/>
          </w:p>
          <w:p w:rsidR="005373A7" w:rsidRPr="001D63B9" w:rsidRDefault="005373A7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}</w:t>
            </w:r>
          </w:p>
        </w:tc>
      </w:tr>
      <w:tr w:rsidR="005373A7" w:rsidTr="004E447C">
        <w:tc>
          <w:tcPr>
            <w:tcW w:w="8522" w:type="dxa"/>
            <w:shd w:val="clear" w:color="auto" w:fill="BDD6EE" w:themeFill="accent1" w:themeFillTint="66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5373A7" w:rsidTr="004E447C">
        <w:tc>
          <w:tcPr>
            <w:tcW w:w="8522" w:type="dxa"/>
          </w:tcPr>
          <w:p w:rsidR="005373A7" w:rsidRDefault="005373A7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请求成功后返回该用户参与的协同作业</w:t>
            </w:r>
            <w:r w:rsidR="00706835" w:rsidRPr="00CE16D9">
              <w:rPr>
                <w:rFonts w:ascii="华康圆体W7" w:eastAsia="华康圆体W7" w:hAnsi="华康圆体W7" w:cs="华康圆体W7" w:hint="eastAsia"/>
                <w:color w:val="FF0000"/>
              </w:rPr>
              <w:t>未完成</w:t>
            </w:r>
            <w:r>
              <w:rPr>
                <w:rFonts w:ascii="华康圆体W7" w:eastAsia="华康圆体W7" w:hAnsi="华康圆体W7" w:cs="华康圆体W7" w:hint="eastAsia"/>
              </w:rPr>
              <w:t>的订单信息列表。</w:t>
            </w:r>
          </w:p>
        </w:tc>
      </w:tr>
    </w:tbl>
    <w:p w:rsidR="005373A7" w:rsidRDefault="005373A7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5373A7" w:rsidRDefault="00B50942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获取合作社订单的月统计信息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953E6" w:rsidTr="004E447C">
        <w:tc>
          <w:tcPr>
            <w:tcW w:w="8522" w:type="dxa"/>
            <w:shd w:val="clear" w:color="auto" w:fill="DBE5F1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2953E6" w:rsidTr="004E447C">
        <w:tc>
          <w:tcPr>
            <w:tcW w:w="8522" w:type="dxa"/>
          </w:tcPr>
          <w:p w:rsidR="002953E6" w:rsidRDefault="005E3AC8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</w:t>
            </w:r>
            <w:r w:rsidRPr="00581ABA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statisticsCooperativeOrder</w:t>
            </w:r>
          </w:p>
        </w:tc>
      </w:tr>
      <w:tr w:rsidR="002953E6" w:rsidTr="004E447C">
        <w:tc>
          <w:tcPr>
            <w:tcW w:w="8522" w:type="dxa"/>
            <w:shd w:val="clear" w:color="auto" w:fill="DBE5F1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接口功能</w:t>
            </w:r>
          </w:p>
        </w:tc>
      </w:tr>
      <w:tr w:rsidR="002953E6" w:rsidTr="004E447C">
        <w:tc>
          <w:tcPr>
            <w:tcW w:w="8522" w:type="dxa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根据</w:t>
            </w:r>
            <w:r w:rsidR="00CB1ED8">
              <w:rPr>
                <w:rFonts w:ascii="华康圆体W7" w:eastAsia="华康圆体W7" w:hAnsi="华康圆体W7" w:cs="华康圆体W7" w:hint="eastAsia"/>
              </w:rPr>
              <w:t>指定某月份的合作社订单的月统计信息</w:t>
            </w:r>
          </w:p>
        </w:tc>
      </w:tr>
      <w:tr w:rsidR="002953E6" w:rsidTr="004E447C">
        <w:tc>
          <w:tcPr>
            <w:tcW w:w="8522" w:type="dxa"/>
            <w:shd w:val="clear" w:color="auto" w:fill="DBE5F1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2953E6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2953E6" w:rsidTr="004E447C">
              <w:tc>
                <w:tcPr>
                  <w:tcW w:w="2263" w:type="dxa"/>
                </w:tcPr>
                <w:p w:rsidR="002953E6" w:rsidRDefault="002953E6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2953E6" w:rsidRDefault="002953E6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2953E6" w:rsidRDefault="002953E6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2953E6" w:rsidTr="004E447C">
              <w:tc>
                <w:tcPr>
                  <w:tcW w:w="2263" w:type="dxa"/>
                </w:tcPr>
                <w:p w:rsidR="002953E6" w:rsidRPr="004E47C3" w:rsidRDefault="007D5ECC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  <w:t>month</w:t>
                  </w:r>
                </w:p>
              </w:tc>
              <w:tc>
                <w:tcPr>
                  <w:tcW w:w="1843" w:type="dxa"/>
                </w:tcPr>
                <w:p w:rsidR="002953E6" w:rsidRPr="004E47C3" w:rsidRDefault="002953E6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2953E6" w:rsidRPr="004E47C3" w:rsidRDefault="00613DBD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参数格式规范（</w:t>
                  </w:r>
                  <w:r w:rsidRPr="005C1CE0"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  <w:t>2018/</w:t>
                  </w:r>
                  <w:r w:rsidRPr="005C1CE0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0</w:t>
                  </w:r>
                  <w:r w:rsidRPr="005C1CE0"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  <w:t>8</w:t>
                  </w: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）</w:t>
                  </w:r>
                </w:p>
              </w:tc>
            </w:tr>
          </w:tbl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2953E6" w:rsidTr="004E447C">
        <w:tc>
          <w:tcPr>
            <w:tcW w:w="8522" w:type="dxa"/>
            <w:shd w:val="clear" w:color="auto" w:fill="DBE5F1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2953E6" w:rsidTr="004E447C">
        <w:tc>
          <w:tcPr>
            <w:tcW w:w="8522" w:type="dxa"/>
          </w:tcPr>
          <w:p w:rsidR="002953E6" w:rsidRPr="00D16CCE" w:rsidRDefault="002953E6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{</w:t>
            </w:r>
          </w:p>
          <w:p w:rsidR="002953E6" w:rsidRPr="00D16CCE" w:rsidRDefault="002953E6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"code": 200,</w:t>
            </w:r>
          </w:p>
          <w:p w:rsidR="002953E6" w:rsidRPr="00D16CCE" w:rsidRDefault="002953E6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"msg": "</w:t>
            </w: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成功</w:t>
            </w: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",</w:t>
            </w:r>
          </w:p>
          <w:p w:rsidR="002953E6" w:rsidRPr="00D16CCE" w:rsidRDefault="002953E6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 xml:space="preserve">    "data": </w:t>
            </w:r>
            <w:proofErr w:type="gramStart"/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[ ]</w:t>
            </w:r>
            <w:proofErr w:type="gramEnd"/>
          </w:p>
          <w:p w:rsidR="002953E6" w:rsidRPr="001D63B9" w:rsidRDefault="002953E6" w:rsidP="004E447C">
            <w:pP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D16CC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}</w:t>
            </w:r>
          </w:p>
        </w:tc>
      </w:tr>
      <w:tr w:rsidR="002953E6" w:rsidTr="004E447C">
        <w:tc>
          <w:tcPr>
            <w:tcW w:w="8522" w:type="dxa"/>
            <w:shd w:val="clear" w:color="auto" w:fill="BDD6EE" w:themeFill="accent1" w:themeFillTint="66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2953E6" w:rsidTr="004E447C">
        <w:tc>
          <w:tcPr>
            <w:tcW w:w="8522" w:type="dxa"/>
          </w:tcPr>
          <w:p w:rsidR="002953E6" w:rsidRDefault="002953E6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</w:t>
            </w:r>
            <w:r w:rsidR="00A77BFC">
              <w:rPr>
                <w:rFonts w:ascii="华康圆体W7" w:eastAsia="华康圆体W7" w:hAnsi="华康圆体W7" w:cs="华康圆体W7" w:hint="eastAsia"/>
              </w:rPr>
              <w:t>合作社</w:t>
            </w:r>
            <w:r w:rsidR="00A77BFC" w:rsidRPr="007F2F88">
              <w:rPr>
                <w:rFonts w:ascii="华康圆体W7" w:eastAsia="华康圆体W7" w:hAnsi="华康圆体W7" w:cs="华康圆体W7" w:hint="eastAsia"/>
                <w:color w:val="FF0000"/>
              </w:rPr>
              <w:t>指定月份的</w:t>
            </w:r>
            <w:r w:rsidRPr="007F2F88">
              <w:rPr>
                <w:rFonts w:ascii="华康圆体W7" w:eastAsia="华康圆体W7" w:hAnsi="华康圆体W7" w:cs="华康圆体W7" w:hint="eastAsia"/>
                <w:color w:val="FF0000"/>
              </w:rPr>
              <w:t>订单</w:t>
            </w:r>
            <w:r w:rsidR="00A77BFC" w:rsidRPr="007F2F88">
              <w:rPr>
                <w:rFonts w:ascii="华康圆体W7" w:eastAsia="华康圆体W7" w:hAnsi="华康圆体W7" w:cs="华康圆体W7" w:hint="eastAsia"/>
                <w:color w:val="FF0000"/>
              </w:rPr>
              <w:t>统计</w:t>
            </w:r>
            <w:r w:rsidRPr="007F2F88">
              <w:rPr>
                <w:rFonts w:ascii="华康圆体W7" w:eastAsia="华康圆体W7" w:hAnsi="华康圆体W7" w:cs="华康圆体W7" w:hint="eastAsia"/>
                <w:color w:val="FF0000"/>
              </w:rPr>
              <w:t>信息</w:t>
            </w:r>
            <w:r>
              <w:rPr>
                <w:rFonts w:ascii="华康圆体W7" w:eastAsia="华康圆体W7" w:hAnsi="华康圆体W7" w:cs="华康圆体W7" w:hint="eastAsia"/>
              </w:rPr>
              <w:t>列表。</w:t>
            </w:r>
          </w:p>
        </w:tc>
      </w:tr>
    </w:tbl>
    <w:p w:rsidR="002953E6" w:rsidRPr="002953E6" w:rsidRDefault="002953E6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</w:p>
    <w:p w:rsidR="002953E6" w:rsidRDefault="00EE2A15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社长开除指定社员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E2A15" w:rsidTr="004E447C">
        <w:tc>
          <w:tcPr>
            <w:tcW w:w="8522" w:type="dxa"/>
            <w:shd w:val="clear" w:color="auto" w:fill="DBE5F1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EE2A15" w:rsidTr="004E447C">
        <w:tc>
          <w:tcPr>
            <w:tcW w:w="8522" w:type="dxa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</w:t>
            </w:r>
            <w:r w:rsidR="00D23377" w:rsidRPr="00D23377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dismissMember</w:t>
            </w:r>
          </w:p>
        </w:tc>
      </w:tr>
      <w:tr w:rsidR="00EE2A15" w:rsidTr="004E447C">
        <w:tc>
          <w:tcPr>
            <w:tcW w:w="8522" w:type="dxa"/>
            <w:shd w:val="clear" w:color="auto" w:fill="DBE5F1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EE2A15" w:rsidTr="004E447C">
        <w:tc>
          <w:tcPr>
            <w:tcW w:w="8522" w:type="dxa"/>
          </w:tcPr>
          <w:p w:rsidR="00EE2A15" w:rsidRDefault="00DC0078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社长开除指定社员</w:t>
            </w:r>
          </w:p>
        </w:tc>
      </w:tr>
      <w:tr w:rsidR="00EE2A15" w:rsidTr="004E447C">
        <w:tc>
          <w:tcPr>
            <w:tcW w:w="8522" w:type="dxa"/>
            <w:shd w:val="clear" w:color="auto" w:fill="DBE5F1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EE2A15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EE2A15" w:rsidTr="004E447C">
              <w:tc>
                <w:tcPr>
                  <w:tcW w:w="2263" w:type="dxa"/>
                </w:tcPr>
                <w:p w:rsidR="00EE2A15" w:rsidRDefault="00EE2A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EE2A15" w:rsidRDefault="00EE2A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EE2A15" w:rsidRDefault="00EE2A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EE2A15" w:rsidTr="004E447C">
              <w:tc>
                <w:tcPr>
                  <w:tcW w:w="2263" w:type="dxa"/>
                </w:tcPr>
                <w:p w:rsidR="00EE2A15" w:rsidRPr="004E47C3" w:rsidRDefault="00F62EAF" w:rsidP="00F62EAF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F62EAF"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EE2A15" w:rsidRPr="004E47C3" w:rsidRDefault="00EE2A15" w:rsidP="00F62EAF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EE2A15" w:rsidRPr="004E47C3" w:rsidRDefault="00FA0D03" w:rsidP="00F62EAF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指定社员手机号</w:t>
                  </w:r>
                </w:p>
              </w:tc>
            </w:tr>
          </w:tbl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EE2A15" w:rsidTr="004E447C">
        <w:tc>
          <w:tcPr>
            <w:tcW w:w="8522" w:type="dxa"/>
            <w:shd w:val="clear" w:color="auto" w:fill="DBE5F1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EE2A15" w:rsidTr="004E447C">
        <w:tc>
          <w:tcPr>
            <w:tcW w:w="8522" w:type="dxa"/>
          </w:tcPr>
          <w:p w:rsidR="0025425A" w:rsidRPr="008754A3" w:rsidRDefault="0025425A" w:rsidP="008754A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754A3">
              <w:rPr>
                <w:rFonts w:ascii="华康圆体W7" w:eastAsia="华康圆体W7" w:hAnsi="华康圆体W7" w:cs="华康圆体W7"/>
              </w:rPr>
              <w:t>{</w:t>
            </w:r>
          </w:p>
          <w:p w:rsidR="0025425A" w:rsidRPr="008754A3" w:rsidRDefault="0025425A" w:rsidP="008754A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754A3">
              <w:rPr>
                <w:rFonts w:ascii="华康圆体W7" w:eastAsia="华康圆体W7" w:hAnsi="华康圆体W7" w:cs="华康圆体W7"/>
              </w:rPr>
              <w:lastRenderedPageBreak/>
              <w:t xml:space="preserve">    "code": 200,</w:t>
            </w:r>
          </w:p>
          <w:p w:rsidR="0025425A" w:rsidRPr="008754A3" w:rsidRDefault="0025425A" w:rsidP="008754A3">
            <w:pPr>
              <w:spacing w:line="360" w:lineRule="auto"/>
              <w:rPr>
                <w:rFonts w:ascii="华康圆体W7" w:eastAsia="华康圆体W7" w:hAnsi="华康圆体W7" w:cs="华康圆体W7" w:hint="eastAsia"/>
              </w:rPr>
            </w:pPr>
            <w:r w:rsidRPr="008754A3">
              <w:rPr>
                <w:rFonts w:ascii="华康圆体W7" w:eastAsia="华康圆体W7" w:hAnsi="华康圆体W7" w:cs="华康圆体W7" w:hint="eastAsia"/>
              </w:rPr>
              <w:t xml:space="preserve">    "msg": "成功: 社员gg解绑合作社成功。",</w:t>
            </w:r>
          </w:p>
          <w:p w:rsidR="0025425A" w:rsidRPr="008754A3" w:rsidRDefault="0025425A" w:rsidP="008754A3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8754A3">
              <w:rPr>
                <w:rFonts w:ascii="华康圆体W7" w:eastAsia="华康圆体W7" w:hAnsi="华康圆体W7" w:cs="华康圆体W7"/>
              </w:rPr>
              <w:t xml:space="preserve">    "data": null</w:t>
            </w:r>
          </w:p>
          <w:p w:rsidR="00EE2A15" w:rsidRPr="001D63B9" w:rsidRDefault="0025425A" w:rsidP="008754A3">
            <w:pPr>
              <w:spacing w:line="360" w:lineRule="auto"/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8754A3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EE2A15" w:rsidTr="004E447C">
        <w:tc>
          <w:tcPr>
            <w:tcW w:w="8522" w:type="dxa"/>
            <w:shd w:val="clear" w:color="auto" w:fill="BDD6EE" w:themeFill="accent1" w:themeFillTint="66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EE2A15" w:rsidTr="004E447C">
        <w:tc>
          <w:tcPr>
            <w:tcW w:w="8522" w:type="dxa"/>
          </w:tcPr>
          <w:p w:rsidR="00EE2A15" w:rsidRDefault="00EE2A15" w:rsidP="004E447C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</w:t>
            </w:r>
            <w:r w:rsidR="0033626E">
              <w:rPr>
                <w:rFonts w:ascii="华康圆体W7" w:eastAsia="华康圆体W7" w:hAnsi="华康圆体W7" w:cs="华康圆体W7" w:hint="eastAsia"/>
              </w:rPr>
              <w:t>200</w:t>
            </w:r>
            <w:r>
              <w:rPr>
                <w:rFonts w:ascii="华康圆体W7" w:eastAsia="华康圆体W7" w:hAnsi="华康圆体W7" w:cs="华康圆体W7" w:hint="eastAsia"/>
              </w:rPr>
              <w:t>。</w:t>
            </w:r>
          </w:p>
        </w:tc>
      </w:tr>
    </w:tbl>
    <w:p w:rsidR="00EE2A15" w:rsidRPr="00EE2A15" w:rsidRDefault="00EE2A15">
      <w:pPr>
        <w:spacing w:line="360" w:lineRule="auto"/>
        <w:jc w:val="left"/>
        <w:outlineLvl w:val="1"/>
        <w:rPr>
          <w:rFonts w:ascii="华文行楷" w:eastAsia="华文行楷" w:hAnsi="汉仪雪君体简" w:cs="汉仪雪君体简" w:hint="eastAsia"/>
          <w:sz w:val="32"/>
          <w:szCs w:val="32"/>
        </w:rPr>
      </w:pPr>
    </w:p>
    <w:p w:rsidR="002953E6" w:rsidRDefault="005E6F80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社长拒绝</w:t>
      </w:r>
      <w:r w:rsidR="003D7BA4">
        <w:rPr>
          <w:rFonts w:ascii="华文行楷" w:eastAsia="华文行楷" w:hAnsi="汉仪雪君体简" w:cs="汉仪雪君体简" w:hint="eastAsia"/>
          <w:sz w:val="32"/>
          <w:szCs w:val="32"/>
        </w:rPr>
        <w:t>用户</w:t>
      </w:r>
      <w:bookmarkStart w:id="46" w:name="_GoBack"/>
      <w:bookmarkEnd w:id="46"/>
      <w:r>
        <w:rPr>
          <w:rFonts w:ascii="华文行楷" w:eastAsia="华文行楷" w:hAnsi="汉仪雪君体简" w:cs="汉仪雪君体简" w:hint="eastAsia"/>
          <w:sz w:val="32"/>
          <w:szCs w:val="32"/>
        </w:rPr>
        <w:t>加入合作社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E7815" w:rsidTr="004E447C">
        <w:tc>
          <w:tcPr>
            <w:tcW w:w="8522" w:type="dxa"/>
            <w:shd w:val="clear" w:color="auto" w:fill="DBE5F1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9E7815" w:rsidTr="004E447C">
        <w:tc>
          <w:tcPr>
            <w:tcW w:w="8522" w:type="dxa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</w:t>
            </w:r>
            <w:r w:rsidR="00F84DA8" w:rsidRPr="00F84DA8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refuseNewMember</w:t>
            </w:r>
          </w:p>
        </w:tc>
      </w:tr>
      <w:tr w:rsidR="009E7815" w:rsidTr="004E447C">
        <w:tc>
          <w:tcPr>
            <w:tcW w:w="8522" w:type="dxa"/>
            <w:shd w:val="clear" w:color="auto" w:fill="DBE5F1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9E7815" w:rsidTr="004E447C">
        <w:tc>
          <w:tcPr>
            <w:tcW w:w="8522" w:type="dxa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</w:t>
            </w:r>
            <w:r w:rsidR="00C24BB0">
              <w:rPr>
                <w:rFonts w:ascii="华康圆体W7" w:eastAsia="华康圆体W7" w:hAnsi="华康圆体W7" w:cs="华康圆体W7" w:hint="eastAsia"/>
              </w:rPr>
              <w:t>拒绝某个</w:t>
            </w:r>
            <w:r w:rsidR="00F84DA8">
              <w:rPr>
                <w:rFonts w:ascii="华康圆体W7" w:eastAsia="华康圆体W7" w:hAnsi="华康圆体W7" w:cs="华康圆体W7" w:hint="eastAsia"/>
              </w:rPr>
              <w:t>用户加入合作社</w:t>
            </w:r>
          </w:p>
        </w:tc>
      </w:tr>
      <w:tr w:rsidR="009E7815" w:rsidTr="004E447C">
        <w:tc>
          <w:tcPr>
            <w:tcW w:w="8522" w:type="dxa"/>
            <w:shd w:val="clear" w:color="auto" w:fill="DBE5F1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9E7815" w:rsidTr="004E447C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9E7815" w:rsidTr="004E447C">
              <w:tc>
                <w:tcPr>
                  <w:tcW w:w="2263" w:type="dxa"/>
                </w:tcPr>
                <w:p w:rsidR="009E7815" w:rsidRDefault="009E78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9E7815" w:rsidRDefault="009E78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9E7815" w:rsidRDefault="009E78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9E7815" w:rsidTr="004E447C">
              <w:tc>
                <w:tcPr>
                  <w:tcW w:w="2263" w:type="dxa"/>
                </w:tcPr>
                <w:p w:rsidR="009E7815" w:rsidRPr="004E47C3" w:rsidRDefault="009E78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F62EAF"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9E7815" w:rsidRPr="004E47C3" w:rsidRDefault="009E7815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9E7815" w:rsidRPr="004E47C3" w:rsidRDefault="003B7549" w:rsidP="004E447C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申请用户</w:t>
                  </w:r>
                  <w:r w:rsidR="009E7815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手机号</w:t>
                  </w:r>
                </w:p>
              </w:tc>
            </w:tr>
          </w:tbl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9E7815" w:rsidTr="004E447C">
        <w:tc>
          <w:tcPr>
            <w:tcW w:w="8522" w:type="dxa"/>
            <w:shd w:val="clear" w:color="auto" w:fill="DBE5F1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9E7815" w:rsidTr="004E447C">
        <w:tc>
          <w:tcPr>
            <w:tcW w:w="8522" w:type="dxa"/>
          </w:tcPr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>{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 w:hint="eastAsia"/>
              </w:rPr>
            </w:pPr>
            <w:r w:rsidRPr="0020093E">
              <w:rPr>
                <w:rFonts w:ascii="华康圆体W7" w:eastAsia="华康圆体W7" w:hAnsi="华康圆体W7" w:cs="华康圆体W7" w:hint="eastAsia"/>
              </w:rPr>
              <w:t xml:space="preserve">    "msg": "成功",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"idRelationShip": 21,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"idCooperation": 3,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lastRenderedPageBreak/>
              <w:t xml:space="preserve">        "idTeam": null,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"idInviter": 17,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"idProprieter": 1,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"inviterState": "refused",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"inviterRole": null,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"createTime": "2018-08-30T07:42:21.000+0000",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"permitTime": null,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    "updateTime": "2018-09-06T06:43:33.651+0000",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 w:hint="eastAsia"/>
              </w:rPr>
            </w:pPr>
            <w:r w:rsidRPr="0020093E">
              <w:rPr>
                <w:rFonts w:ascii="华康圆体W7" w:eastAsia="华康圆体W7" w:hAnsi="华康圆体W7" w:cs="华康圆体W7" w:hint="eastAsia"/>
              </w:rPr>
              <w:t xml:space="preserve">        "remark": "社长es拒绝了id为17的用户加入合作社。"</w:t>
            </w:r>
          </w:p>
          <w:p w:rsidR="00FA0BE5" w:rsidRPr="0020093E" w:rsidRDefault="00FA0BE5" w:rsidP="0020093E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20093E"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9E7815" w:rsidRPr="001D63B9" w:rsidRDefault="00FA0BE5" w:rsidP="0020093E">
            <w:pPr>
              <w:spacing w:line="360" w:lineRule="auto"/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20093E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9E7815" w:rsidTr="004E447C">
        <w:tc>
          <w:tcPr>
            <w:tcW w:w="8522" w:type="dxa"/>
            <w:shd w:val="clear" w:color="auto" w:fill="BDD6EE" w:themeFill="accent1" w:themeFillTint="66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9E7815" w:rsidTr="004E447C">
        <w:tc>
          <w:tcPr>
            <w:tcW w:w="8522" w:type="dxa"/>
          </w:tcPr>
          <w:p w:rsidR="009E7815" w:rsidRDefault="009E7815" w:rsidP="004E447C">
            <w:pPr>
              <w:spacing w:line="360" w:lineRule="auto"/>
              <w:rPr>
                <w:rFonts w:ascii="华康圆体W7" w:eastAsia="华康圆体W7" w:hAnsi="华康圆体W7" w:cs="华康圆体W7" w:hint="eastAsia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</w:t>
            </w:r>
            <w:r w:rsidR="004E447C">
              <w:rPr>
                <w:rFonts w:ascii="华康圆体W7" w:eastAsia="华康圆体W7" w:hAnsi="华康圆体W7" w:cs="华康圆体W7" w:hint="eastAsia"/>
              </w:rPr>
              <w:t>该用户和合作社的关联信息</w:t>
            </w:r>
            <w:r>
              <w:rPr>
                <w:rFonts w:ascii="华康圆体W7" w:eastAsia="华康圆体W7" w:hAnsi="华康圆体W7" w:cs="华康圆体W7" w:hint="eastAsia"/>
              </w:rPr>
              <w:t>。</w:t>
            </w:r>
            <w:r w:rsidR="0050399A">
              <w:rPr>
                <w:rFonts w:ascii="华康圆体W7" w:eastAsia="华康圆体W7" w:hAnsi="华康圆体W7" w:cs="华康圆体W7" w:hint="eastAsia"/>
              </w:rPr>
              <w:t>通过</w:t>
            </w:r>
            <w:r w:rsidR="0050399A" w:rsidRPr="0050399A">
              <w:rPr>
                <w:rFonts w:ascii="华康圆体W7" w:eastAsia="华康圆体W7" w:hAnsi="华康圆体W7" w:cs="华康圆体W7"/>
              </w:rPr>
              <w:t>inviterState</w:t>
            </w:r>
            <w:r w:rsidR="0050399A">
              <w:rPr>
                <w:rFonts w:ascii="华康圆体W7" w:eastAsia="华康圆体W7" w:hAnsi="华康圆体W7" w:cs="华康圆体W7" w:hint="eastAsia"/>
              </w:rPr>
              <w:t>来判断结果，</w:t>
            </w:r>
            <w:r w:rsidR="0050399A" w:rsidRPr="0050399A">
              <w:rPr>
                <w:rFonts w:ascii="华康圆体W7" w:eastAsia="华康圆体W7" w:hAnsi="华康圆体W7" w:cs="华康圆体W7"/>
              </w:rPr>
              <w:t>apply</w:t>
            </w:r>
            <w:r w:rsidR="0050399A">
              <w:rPr>
                <w:rFonts w:ascii="华康圆体W7" w:eastAsia="华康圆体W7" w:hAnsi="华康圆体W7" w:cs="华康圆体W7" w:hint="eastAsia"/>
              </w:rPr>
              <w:t>代表已申请；</w:t>
            </w:r>
            <w:r w:rsidR="0050399A" w:rsidRPr="0050399A">
              <w:rPr>
                <w:rFonts w:ascii="华康圆体W7" w:eastAsia="华康圆体W7" w:hAnsi="华康圆体W7" w:cs="华康圆体W7"/>
              </w:rPr>
              <w:t>permitted</w:t>
            </w:r>
            <w:r w:rsidR="0050399A">
              <w:rPr>
                <w:rFonts w:ascii="华康圆体W7" w:eastAsia="华康圆体W7" w:hAnsi="华康圆体W7" w:cs="华康圆体W7" w:hint="eastAsia"/>
              </w:rPr>
              <w:t>代表已批准；</w:t>
            </w:r>
            <w:r w:rsidR="0050399A" w:rsidRPr="0050399A">
              <w:rPr>
                <w:rFonts w:ascii="华康圆体W7" w:eastAsia="华康圆体W7" w:hAnsi="华康圆体W7" w:cs="华康圆体W7"/>
              </w:rPr>
              <w:t>refused</w:t>
            </w:r>
            <w:r w:rsidR="0050399A">
              <w:rPr>
                <w:rFonts w:ascii="华康圆体W7" w:eastAsia="华康圆体W7" w:hAnsi="华康圆体W7" w:cs="华康圆体W7" w:hint="eastAsia"/>
              </w:rPr>
              <w:t>代表已拒绝。</w:t>
            </w:r>
          </w:p>
        </w:tc>
      </w:tr>
    </w:tbl>
    <w:p w:rsidR="009F0E6E" w:rsidRPr="009E7815" w:rsidRDefault="009F0E6E">
      <w:pPr>
        <w:spacing w:line="360" w:lineRule="auto"/>
        <w:jc w:val="left"/>
        <w:outlineLvl w:val="1"/>
        <w:rPr>
          <w:rFonts w:ascii="华文行楷" w:eastAsia="华文行楷" w:hAnsi="汉仪雪君体简" w:cs="汉仪雪君体简" w:hint="eastAsia"/>
          <w:sz w:val="32"/>
          <w:szCs w:val="32"/>
        </w:rPr>
      </w:pPr>
    </w:p>
    <w:p w:rsidR="002953E6" w:rsidRDefault="009F0E6E">
      <w:pPr>
        <w:spacing w:line="360" w:lineRule="auto"/>
        <w:jc w:val="left"/>
        <w:outlineLvl w:val="1"/>
        <w:rPr>
          <w:rFonts w:ascii="华文行楷" w:eastAsia="华文行楷" w:hAnsi="汉仪雪君体简" w:cs="汉仪雪君体简"/>
          <w:sz w:val="32"/>
          <w:szCs w:val="32"/>
        </w:rPr>
      </w:pPr>
      <w:r>
        <w:rPr>
          <w:rFonts w:ascii="华文行楷" w:eastAsia="华文行楷" w:hAnsi="汉仪雪君体简" w:cs="汉仪雪君体简" w:hint="eastAsia"/>
          <w:sz w:val="32"/>
          <w:szCs w:val="32"/>
        </w:rPr>
        <w:t>查询当前用户合作社的申请状态</w:t>
      </w:r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F0E6E" w:rsidTr="00063AC9">
        <w:tc>
          <w:tcPr>
            <w:tcW w:w="8522" w:type="dxa"/>
            <w:shd w:val="clear" w:color="auto" w:fill="DBE5F1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9F0E6E" w:rsidTr="00063AC9">
        <w:tc>
          <w:tcPr>
            <w:tcW w:w="8522" w:type="dxa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</w:t>
            </w:r>
            <w:r>
              <w:rPr>
                <w:rFonts w:ascii="Helvetica" w:hAnsi="Helvetica" w:cs="Helvetica" w:hint="eastAsia"/>
                <w:color w:val="505050"/>
                <w:sz w:val="24"/>
                <w:szCs w:val="18"/>
                <w:shd w:val="clear" w:color="auto" w:fill="FFFFFF"/>
              </w:rPr>
              <w:t>farm</w:t>
            </w:r>
            <w:r w:rsidRPr="00516376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/cooperation/</w:t>
            </w:r>
            <w:r w:rsidR="00CE043E" w:rsidRPr="00CE043E"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  <w:t>memberState</w:t>
            </w:r>
          </w:p>
        </w:tc>
      </w:tr>
      <w:tr w:rsidR="009F0E6E" w:rsidTr="00063AC9">
        <w:tc>
          <w:tcPr>
            <w:tcW w:w="8522" w:type="dxa"/>
            <w:shd w:val="clear" w:color="auto" w:fill="DBE5F1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接口功能</w:t>
            </w:r>
          </w:p>
        </w:tc>
      </w:tr>
      <w:tr w:rsidR="009F0E6E" w:rsidTr="00063AC9">
        <w:tc>
          <w:tcPr>
            <w:tcW w:w="8522" w:type="dxa"/>
          </w:tcPr>
          <w:p w:rsidR="009F0E6E" w:rsidRDefault="00D5232A" w:rsidP="00063AC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查询当前用户</w:t>
            </w:r>
            <w:r w:rsidR="00714A4A">
              <w:rPr>
                <w:rFonts w:ascii="华康圆体W7" w:eastAsia="华康圆体W7" w:hAnsi="华康圆体W7" w:cs="华康圆体W7" w:hint="eastAsia"/>
              </w:rPr>
              <w:t>加入合作社的申请状态</w:t>
            </w:r>
          </w:p>
        </w:tc>
      </w:tr>
      <w:tr w:rsidR="009F0E6E" w:rsidTr="00063AC9">
        <w:tc>
          <w:tcPr>
            <w:tcW w:w="8522" w:type="dxa"/>
            <w:shd w:val="clear" w:color="auto" w:fill="DBE5F1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9F0E6E" w:rsidTr="00063AC9">
        <w:trPr>
          <w:trHeight w:val="90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9F0E6E" w:rsidTr="00063AC9">
              <w:tc>
                <w:tcPr>
                  <w:tcW w:w="2263" w:type="dxa"/>
                </w:tcPr>
                <w:p w:rsidR="009F0E6E" w:rsidRDefault="009F0E6E" w:rsidP="00063AC9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9F0E6E" w:rsidRDefault="009F0E6E" w:rsidP="00063AC9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9F0E6E" w:rsidRDefault="009F0E6E" w:rsidP="00063AC9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9F0E6E" w:rsidTr="00063AC9">
              <w:tc>
                <w:tcPr>
                  <w:tcW w:w="2263" w:type="dxa"/>
                </w:tcPr>
                <w:p w:rsidR="009F0E6E" w:rsidRPr="004E47C3" w:rsidRDefault="00CE043E" w:rsidP="00063AC9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</w:pPr>
                  <w:r w:rsidRPr="00CE043E">
                    <w:rPr>
                      <w:rFonts w:ascii="华康圆体W7" w:eastAsia="华康圆体W7" w:hAnsi="华康圆体W7" w:cs="华康圆体W7"/>
                      <w:sz w:val="18"/>
                      <w:szCs w:val="18"/>
                    </w:rPr>
                    <w:lastRenderedPageBreak/>
                    <w:t>cooperationNum</w:t>
                  </w:r>
                </w:p>
              </w:tc>
              <w:tc>
                <w:tcPr>
                  <w:tcW w:w="1843" w:type="dxa"/>
                </w:tcPr>
                <w:p w:rsidR="009F0E6E" w:rsidRPr="004E47C3" w:rsidRDefault="009F0E6E" w:rsidP="00063AC9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  <w:sz w:val="18"/>
                      <w:szCs w:val="18"/>
                    </w:rPr>
                  </w:pPr>
                  <w:r w:rsidRPr="004E47C3"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是</w:t>
                  </w:r>
                </w:p>
              </w:tc>
              <w:tc>
                <w:tcPr>
                  <w:tcW w:w="4303" w:type="dxa"/>
                </w:tcPr>
                <w:p w:rsidR="009F0E6E" w:rsidRPr="004E47C3" w:rsidRDefault="00CE043E" w:rsidP="001B154A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  <w:sz w:val="18"/>
                      <w:szCs w:val="18"/>
                    </w:rPr>
                    <w:t>已申请合作社的编号</w:t>
                  </w:r>
                </w:p>
              </w:tc>
            </w:tr>
          </w:tbl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9F0E6E" w:rsidTr="00063AC9">
        <w:tc>
          <w:tcPr>
            <w:tcW w:w="8522" w:type="dxa"/>
            <w:shd w:val="clear" w:color="auto" w:fill="DBE5F1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9F0E6E" w:rsidTr="00063AC9">
        <w:tc>
          <w:tcPr>
            <w:tcW w:w="8522" w:type="dxa"/>
          </w:tcPr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>{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 w:hint="eastAsia"/>
              </w:rPr>
            </w:pPr>
            <w:r w:rsidRPr="0018116F">
              <w:rPr>
                <w:rFonts w:ascii="华康圆体W7" w:eastAsia="华康圆体W7" w:hAnsi="华康圆体W7" w:cs="华康圆体W7" w:hint="eastAsia"/>
              </w:rPr>
              <w:t xml:space="preserve">    "msg": "成功",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"data": {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"idRelationShip": 27,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"idCooperation": 6,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"idTeam": null,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"idInviter": 10,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"idProprieter": 3,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"inviterState": "refused",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"inviterRole": null,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"createTime": "2018-09-06T04:40:53.000+0000",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"permitTime": null,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    "updateTime": "2018-09-06T04:43:16.000+0000",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 w:hint="eastAsia"/>
              </w:rPr>
            </w:pPr>
            <w:r w:rsidRPr="0018116F">
              <w:rPr>
                <w:rFonts w:ascii="华康圆体W7" w:eastAsia="华康圆体W7" w:hAnsi="华康圆体W7" w:cs="华康圆体W7" w:hint="eastAsia"/>
              </w:rPr>
              <w:t xml:space="preserve">        "remark": "id为10的用户申请加入合作社。"</w:t>
            </w:r>
          </w:p>
          <w:p w:rsidR="00BA5192" w:rsidRPr="0018116F" w:rsidRDefault="00BA5192" w:rsidP="0018116F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 w:rsidRPr="0018116F">
              <w:rPr>
                <w:rFonts w:ascii="华康圆体W7" w:eastAsia="华康圆体W7" w:hAnsi="华康圆体W7" w:cs="华康圆体W7"/>
              </w:rPr>
              <w:t xml:space="preserve">    }</w:t>
            </w:r>
          </w:p>
          <w:p w:rsidR="009F0E6E" w:rsidRPr="001D63B9" w:rsidRDefault="00BA5192" w:rsidP="0018116F">
            <w:pPr>
              <w:spacing w:line="360" w:lineRule="auto"/>
              <w:rPr>
                <w:rFonts w:ascii="Helvetica" w:hAnsi="Helvetica" w:cs="Helvetica"/>
                <w:color w:val="505050"/>
                <w:sz w:val="24"/>
                <w:szCs w:val="18"/>
                <w:shd w:val="clear" w:color="auto" w:fill="FFFFFF"/>
              </w:rPr>
            </w:pPr>
            <w:r w:rsidRPr="0018116F"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9F0E6E" w:rsidTr="00063AC9">
        <w:tc>
          <w:tcPr>
            <w:tcW w:w="8522" w:type="dxa"/>
            <w:shd w:val="clear" w:color="auto" w:fill="BDD6EE" w:themeFill="accent1" w:themeFillTint="66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9F0E6E" w:rsidTr="00063AC9">
        <w:tc>
          <w:tcPr>
            <w:tcW w:w="8522" w:type="dxa"/>
          </w:tcPr>
          <w:p w:rsidR="009F0E6E" w:rsidRDefault="009F0E6E" w:rsidP="00063AC9">
            <w:pPr>
              <w:spacing w:line="360" w:lineRule="auto"/>
              <w:rPr>
                <w:rFonts w:ascii="华康圆体W7" w:eastAsia="华康圆体W7" w:hAnsi="华康圆体W7" w:cs="华康圆体W7" w:hint="eastAsia"/>
                <w:bCs/>
              </w:rPr>
            </w:pPr>
            <w:r>
              <w:rPr>
                <w:rFonts w:ascii="华康圆体W7" w:eastAsia="华康圆体W7" w:hAnsi="华康圆体W7" w:cs="华康圆体W7" w:hint="eastAsia"/>
              </w:rPr>
              <w:t>请求成功后返回该用户和合作社的关联信息。通过</w:t>
            </w:r>
            <w:r w:rsidRPr="0050399A">
              <w:rPr>
                <w:rFonts w:ascii="华康圆体W7" w:eastAsia="华康圆体W7" w:hAnsi="华康圆体W7" w:cs="华康圆体W7"/>
              </w:rPr>
              <w:t>inviterState</w:t>
            </w:r>
            <w:r>
              <w:rPr>
                <w:rFonts w:ascii="华康圆体W7" w:eastAsia="华康圆体W7" w:hAnsi="华康圆体W7" w:cs="华康圆体W7" w:hint="eastAsia"/>
              </w:rPr>
              <w:t>来判断结果，</w:t>
            </w:r>
            <w:r w:rsidRPr="0050399A">
              <w:rPr>
                <w:rFonts w:ascii="华康圆体W7" w:eastAsia="华康圆体W7" w:hAnsi="华康圆体W7" w:cs="华康圆体W7"/>
              </w:rPr>
              <w:t>apply</w:t>
            </w:r>
            <w:r w:rsidR="002E6C0C">
              <w:rPr>
                <w:rFonts w:ascii="华康圆体W7" w:eastAsia="华康圆体W7" w:hAnsi="华康圆体W7" w:cs="华康圆体W7" w:hint="eastAsia"/>
              </w:rPr>
              <w:t>表示</w:t>
            </w:r>
            <w:r>
              <w:rPr>
                <w:rFonts w:ascii="华康圆体W7" w:eastAsia="华康圆体W7" w:hAnsi="华康圆体W7" w:cs="华康圆体W7" w:hint="eastAsia"/>
              </w:rPr>
              <w:t>已申请；</w:t>
            </w:r>
            <w:r w:rsidRPr="0050399A">
              <w:rPr>
                <w:rFonts w:ascii="华康圆体W7" w:eastAsia="华康圆体W7" w:hAnsi="华康圆体W7" w:cs="华康圆体W7"/>
              </w:rPr>
              <w:t>permitted</w:t>
            </w:r>
            <w:r w:rsidR="002E6C0C">
              <w:rPr>
                <w:rFonts w:ascii="华康圆体W7" w:eastAsia="华康圆体W7" w:hAnsi="华康圆体W7" w:cs="华康圆体W7" w:hint="eastAsia"/>
              </w:rPr>
              <w:t>表示</w:t>
            </w:r>
            <w:r>
              <w:rPr>
                <w:rFonts w:ascii="华康圆体W7" w:eastAsia="华康圆体W7" w:hAnsi="华康圆体W7" w:cs="华康圆体W7" w:hint="eastAsia"/>
              </w:rPr>
              <w:t>已批准；</w:t>
            </w:r>
            <w:r w:rsidRPr="0050399A">
              <w:rPr>
                <w:rFonts w:ascii="华康圆体W7" w:eastAsia="华康圆体W7" w:hAnsi="华康圆体W7" w:cs="华康圆体W7"/>
              </w:rPr>
              <w:t>refused</w:t>
            </w:r>
            <w:r w:rsidR="002E6C0C">
              <w:rPr>
                <w:rFonts w:ascii="华康圆体W7" w:eastAsia="华康圆体W7" w:hAnsi="华康圆体W7" w:cs="华康圆体W7" w:hint="eastAsia"/>
              </w:rPr>
              <w:t>表示</w:t>
            </w:r>
            <w:r>
              <w:rPr>
                <w:rFonts w:ascii="华康圆体W7" w:eastAsia="华康圆体W7" w:hAnsi="华康圆体W7" w:cs="华康圆体W7" w:hint="eastAsia"/>
              </w:rPr>
              <w:t>已拒绝。</w:t>
            </w:r>
          </w:p>
        </w:tc>
      </w:tr>
    </w:tbl>
    <w:p w:rsidR="003336A2" w:rsidRDefault="007062E8">
      <w:pPr>
        <w:spacing w:line="360" w:lineRule="auto"/>
        <w:jc w:val="left"/>
        <w:outlineLvl w:val="0"/>
        <w:rPr>
          <w:rFonts w:ascii="汉仪雪君体简" w:eastAsia="汉仪雪君体简" w:hAnsi="汉仪雪君体简" w:cs="汉仪雪君体简"/>
          <w:sz w:val="52"/>
          <w:szCs w:val="52"/>
        </w:rPr>
      </w:pPr>
      <w:bookmarkStart w:id="47" w:name="_Toc17060"/>
      <w:r>
        <w:rPr>
          <w:rFonts w:ascii="汉仪雪君体简" w:eastAsia="汉仪雪君体简" w:hAnsi="汉仪雪君体简" w:cs="汉仪雪君体简" w:hint="eastAsia"/>
          <w:sz w:val="52"/>
          <w:szCs w:val="52"/>
        </w:rPr>
        <w:lastRenderedPageBreak/>
        <w:t>订单模块</w:t>
      </w:r>
      <w:bookmarkEnd w:id="47"/>
    </w:p>
    <w:p w:rsidR="003336A2" w:rsidRDefault="007062E8">
      <w:pPr>
        <w:spacing w:line="360" w:lineRule="auto"/>
        <w:ind w:firstLine="420"/>
        <w:jc w:val="left"/>
        <w:rPr>
          <w:rFonts w:ascii="汉仪雪君体简" w:eastAsia="汉仪雪君体简" w:hAnsi="汉仪雪君体简" w:cs="汉仪雪君体简"/>
          <w:sz w:val="28"/>
          <w:szCs w:val="28"/>
        </w:rPr>
      </w:pPr>
      <w:r>
        <w:rPr>
          <w:rFonts w:ascii="汉仪雪君体简" w:eastAsia="汉仪雪君体简" w:hAnsi="汉仪雪君体简" w:cs="汉仪雪君体简" w:hint="eastAsia"/>
          <w:sz w:val="28"/>
          <w:szCs w:val="28"/>
        </w:rPr>
        <w:t>订单模块中，标识【种植户】表示该用户需具有种植户身份才可进行此操作；标识【农机手】表示该用户需具有农机手身份才可进行此操作</w:t>
      </w:r>
    </w:p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48" w:name="_Toc23870"/>
      <w:r>
        <w:rPr>
          <w:rFonts w:ascii="汉仪雪君体简" w:eastAsia="汉仪雪君体简" w:hAnsi="汉仪雪君体简" w:cs="汉仪雪君体简" w:hint="eastAsia"/>
          <w:sz w:val="32"/>
          <w:szCs w:val="32"/>
        </w:rPr>
        <w:t>种植户创建订单</w:t>
      </w:r>
      <w:bookmarkEnd w:id="4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farmer/order/createOrder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种植户创建订单【种植户】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571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/>
                    </w:rPr>
                    <w:t>cropName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作物名称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startTime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作业开始时间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machineryType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需要农机类型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需要农机数量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period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周期天数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price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金额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guideName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领路人姓名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guideMobile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领路人手机号码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assemblyAddress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lastRenderedPageBreak/>
                    <w:t>longtitude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farmlandNo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农田编号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target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下单目标（“平台”“我的合作社”“用户”）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若下单给“用户”，该用户的手机号码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订单说明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49" w:name="_Toc9564"/>
      <w:r>
        <w:rPr>
          <w:rFonts w:ascii="汉仪雪君体简" w:eastAsia="汉仪雪君体简" w:hAnsi="汉仪雪君体简" w:cs="汉仪雪君体简" w:hint="eastAsia"/>
          <w:sz w:val="32"/>
          <w:szCs w:val="32"/>
        </w:rPr>
        <w:t>种植</w:t>
      </w:r>
      <w:proofErr w:type="gramStart"/>
      <w:r>
        <w:rPr>
          <w:rFonts w:ascii="汉仪雪君体简" w:eastAsia="汉仪雪君体简" w:hAnsi="汉仪雪君体简" w:cs="汉仪雪君体简" w:hint="eastAsia"/>
          <w:sz w:val="32"/>
          <w:szCs w:val="32"/>
        </w:rPr>
        <w:t>户修改</w:t>
      </w:r>
      <w:proofErr w:type="gramEnd"/>
      <w:r>
        <w:rPr>
          <w:rFonts w:ascii="汉仪雪君体简" w:eastAsia="汉仪雪君体简" w:hAnsi="汉仪雪君体简" w:cs="汉仪雪君体简" w:hint="eastAsia"/>
          <w:sz w:val="32"/>
          <w:szCs w:val="32"/>
        </w:rPr>
        <w:t>领路人信息</w:t>
      </w:r>
      <w:bookmarkEnd w:id="4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farmer/order/updateGuide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种植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户修改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领路人信息【种植户】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2793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lastRenderedPageBreak/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guideName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领路人姓名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guideMobile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领路人手机号码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assemblyAddress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集合地址（经度）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longtitude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集合地址（纬度）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0" w:name="_Toc31022"/>
      <w:r>
        <w:rPr>
          <w:rFonts w:ascii="汉仪雪君体简" w:eastAsia="汉仪雪君体简" w:hAnsi="汉仪雪君体简" w:cs="汉仪雪君体简" w:hint="eastAsia"/>
          <w:sz w:val="32"/>
          <w:szCs w:val="32"/>
        </w:rPr>
        <w:t>种植</w:t>
      </w:r>
      <w:proofErr w:type="gramStart"/>
      <w:r>
        <w:rPr>
          <w:rFonts w:ascii="汉仪雪君体简" w:eastAsia="汉仪雪君体简" w:hAnsi="汉仪雪君体简" w:cs="汉仪雪君体简" w:hint="eastAsia"/>
          <w:sz w:val="32"/>
          <w:szCs w:val="32"/>
        </w:rPr>
        <w:t>户取消</w:t>
      </w:r>
      <w:proofErr w:type="gramEnd"/>
      <w:r>
        <w:rPr>
          <w:rFonts w:ascii="汉仪雪君体简" w:eastAsia="汉仪雪君体简" w:hAnsi="汉仪雪君体简" w:cs="汉仪雪君体简" w:hint="eastAsia"/>
          <w:sz w:val="32"/>
          <w:szCs w:val="32"/>
        </w:rPr>
        <w:t>订单</w:t>
      </w:r>
      <w:bookmarkEnd w:id="50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farmer/order/cancelOrder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种植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户取消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订单【种植户】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lastRenderedPageBreak/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1" w:name="_Toc23909"/>
      <w:r>
        <w:rPr>
          <w:rFonts w:ascii="汉仪雪君体简" w:eastAsia="汉仪雪君体简" w:hAnsi="汉仪雪君体简" w:cs="汉仪雪君体简" w:hint="eastAsia"/>
          <w:sz w:val="32"/>
          <w:szCs w:val="32"/>
        </w:rPr>
        <w:t>种植户确认订单验收合格并完结订单</w:t>
      </w:r>
      <w:bookmarkEnd w:id="5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farmer/order/finishOrder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种植户确认完成订单【种植户】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2" w:name="_Toc9511"/>
      <w:r>
        <w:rPr>
          <w:rFonts w:ascii="汉仪雪君体简" w:eastAsia="汉仪雪君体简" w:hAnsi="汉仪雪君体简" w:cs="汉仪雪君体简" w:hint="eastAsia"/>
          <w:sz w:val="32"/>
          <w:szCs w:val="32"/>
        </w:rPr>
        <w:t>种植户删除已被取消的订单</w:t>
      </w:r>
      <w:bookmarkEnd w:id="52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farmer/order/deleteOrder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种植户删除已被取消的订单【种植户】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3" w:name="_Toc30305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农机手获取可接订单列表（首页订单列表）</w:t>
      </w:r>
      <w:bookmarkEnd w:id="5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operator/order/getWaitingOrders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农机手获取可接订单列表【农机手】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province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所在地址（省）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city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所在地址（市）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county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所在地址（区县）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town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所在地址（乡镇）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latitude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所在地址（纬度）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longitude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所在地址（经度）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4" w:name="_Toc14374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农机手抢单</w:t>
      </w:r>
      <w:bookmarkEnd w:id="5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operator/order/getOrder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手抢单【农机手】</w:t>
            </w:r>
            <w:proofErr w:type="gramEnd"/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c>
          <w:tcPr>
            <w:tcW w:w="8522" w:type="dxa"/>
            <w:shd w:val="clear" w:color="auto" w:fill="BDD6EE" w:themeFill="accent1" w:themeFillTint="66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备注</w:t>
            </w:r>
          </w:p>
        </w:tc>
      </w:tr>
      <w:tr w:rsidR="003336A2"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  <w:bCs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5" w:name="_Toc1452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农机手确认订单</w:t>
      </w:r>
      <w:bookmarkEnd w:id="5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operator/order/makeSure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农机手确认订单【农机手】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lastRenderedPageBreak/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6" w:name="_Toc2822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</w:t>
      </w:r>
      <w:proofErr w:type="gramStart"/>
      <w:r>
        <w:rPr>
          <w:rFonts w:ascii="汉仪雪君体简" w:eastAsia="汉仪雪君体简" w:hAnsi="汉仪雪君体简" w:cs="汉仪雪君体简" w:hint="eastAsia"/>
          <w:sz w:val="32"/>
          <w:szCs w:val="32"/>
        </w:rPr>
        <w:t>手取消</w:t>
      </w:r>
      <w:proofErr w:type="gramEnd"/>
      <w:r>
        <w:rPr>
          <w:rFonts w:ascii="汉仪雪君体简" w:eastAsia="汉仪雪君体简" w:hAnsi="汉仪雪君体简" w:cs="汉仪雪君体简" w:hint="eastAsia"/>
          <w:sz w:val="32"/>
          <w:szCs w:val="32"/>
        </w:rPr>
        <w:t>订单</w:t>
      </w:r>
      <w:bookmarkEnd w:id="56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operator/order/cancelOrder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手取消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订单【农机手】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>}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7" w:name="_Toc32230"/>
      <w:r>
        <w:rPr>
          <w:rFonts w:ascii="汉仪雪君体简" w:eastAsia="汉仪雪君体简" w:hAnsi="汉仪雪君体简" w:cs="汉仪雪君体简" w:hint="eastAsia"/>
          <w:sz w:val="32"/>
          <w:szCs w:val="32"/>
        </w:rPr>
        <w:lastRenderedPageBreak/>
        <w:t>接单人确认工作人员（协同作业）</w:t>
      </w:r>
      <w:bookmarkEnd w:id="57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operator/order/orderWorkers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接单人确认工作人员【农机手】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workers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协同作业工作人员手机号码（列表）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若是单独作业，workers属性为空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若是协同作业，需是社长，提交工作人员手机号码列表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8" w:name="_Toc30318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</w:t>
      </w:r>
      <w:proofErr w:type="gramStart"/>
      <w:r>
        <w:rPr>
          <w:rFonts w:ascii="汉仪雪君体简" w:eastAsia="汉仪雪君体简" w:hAnsi="汉仪雪君体简" w:cs="汉仪雪君体简" w:hint="eastAsia"/>
          <w:sz w:val="32"/>
          <w:szCs w:val="32"/>
        </w:rPr>
        <w:t>手拒绝</w:t>
      </w:r>
      <w:proofErr w:type="gramEnd"/>
      <w:r>
        <w:rPr>
          <w:rFonts w:ascii="汉仪雪君体简" w:eastAsia="汉仪雪君体简" w:hAnsi="汉仪雪君体简" w:cs="汉仪雪君体简" w:hint="eastAsia"/>
          <w:sz w:val="32"/>
          <w:szCs w:val="32"/>
        </w:rPr>
        <w:t>或接受协同作业订单</w:t>
      </w:r>
      <w:bookmarkEnd w:id="58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operator/order/acceptOrder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</w:t>
            </w:r>
            <w:proofErr w:type="gramStart"/>
            <w:r>
              <w:rPr>
                <w:rFonts w:ascii="华康圆体W7" w:eastAsia="华康圆体W7" w:hAnsi="华康圆体W7" w:cs="华康圆体W7" w:hint="eastAsia"/>
              </w:rPr>
              <w:t>手处理</w:t>
            </w:r>
            <w:proofErr w:type="gramEnd"/>
            <w:r>
              <w:rPr>
                <w:rFonts w:ascii="华康圆体W7" w:eastAsia="华康圆体W7" w:hAnsi="华康圆体W7" w:cs="华康圆体W7" w:hint="eastAsia"/>
              </w:rPr>
              <w:t>协同作业订单【农机手】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accept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是否接受（布尔类型）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59" w:name="_Toc19346"/>
      <w:r>
        <w:rPr>
          <w:rFonts w:ascii="汉仪雪君体简" w:eastAsia="汉仪雪君体简" w:hAnsi="汉仪雪君体简" w:cs="汉仪雪君体简" w:hint="eastAsia"/>
          <w:sz w:val="32"/>
          <w:szCs w:val="32"/>
        </w:rPr>
        <w:t>社长添加工作人员</w:t>
      </w:r>
      <w:bookmarkEnd w:id="59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operator/order/addWorkers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社长添加工作人员【农机手】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workers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增加协同作业工作人员手机号码（列表）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需是社长，才可进行该操作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0" w:name="_Toc14691"/>
      <w:r>
        <w:rPr>
          <w:rFonts w:ascii="汉仪雪君体简" w:eastAsia="汉仪雪君体简" w:hAnsi="汉仪雪君体简" w:cs="汉仪雪君体简" w:hint="eastAsia"/>
          <w:sz w:val="32"/>
          <w:szCs w:val="32"/>
        </w:rPr>
        <w:t>社长或小队长减少工作人员</w:t>
      </w:r>
      <w:bookmarkEnd w:id="60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operator/order/reduceWorkers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社长或小队长减少工作人员【农机手】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workers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减少协同作业工作人员手机号码（列表）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lastRenderedPageBreak/>
              <w:t>需是社长或小队长，才可进行该操作，农机手若已提交完工汇报，该请求将被拒绝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1" w:name="_Toc27623"/>
      <w:r>
        <w:rPr>
          <w:rFonts w:ascii="汉仪雪君体简" w:eastAsia="汉仪雪君体简" w:hAnsi="汉仪雪君体简" w:cs="汉仪雪君体简" w:hint="eastAsia"/>
          <w:sz w:val="32"/>
          <w:szCs w:val="32"/>
        </w:rPr>
        <w:t>农机手发送完工报告</w:t>
      </w:r>
      <w:bookmarkEnd w:id="61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operator/order/sentReport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农机手发送完工报告【农机手】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taskStartTime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作业开始时间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taskEndTime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作业结束时间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acre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作业亩数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使用农机数量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备注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2" w:name="_Toc21856"/>
      <w:r>
        <w:rPr>
          <w:rFonts w:ascii="汉仪雪君体简" w:eastAsia="汉仪雪君体简" w:hAnsi="汉仪雪君体简" w:cs="汉仪雪君体简" w:hint="eastAsia"/>
          <w:sz w:val="32"/>
          <w:szCs w:val="32"/>
        </w:rPr>
        <w:lastRenderedPageBreak/>
        <w:t>社长/小队长完工确认</w:t>
      </w:r>
      <w:bookmarkEnd w:id="62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operator/order/endReport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社长/小队长完工确认【农机手】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taskStartTime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作业开始时间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taskEndTime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作业结束时间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acre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作业亩数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machineryNum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使用农机数量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Detail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F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备注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若操作人未参加作业，上述属性均不带</w:t>
            </w: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3" w:name="_Toc30482"/>
      <w:r>
        <w:rPr>
          <w:rFonts w:ascii="汉仪雪君体简" w:eastAsia="汉仪雪君体简" w:hAnsi="汉仪雪君体简" w:cs="汉仪雪君体简" w:hint="eastAsia"/>
          <w:sz w:val="32"/>
          <w:szCs w:val="32"/>
        </w:rPr>
        <w:t>查询订单</w:t>
      </w:r>
      <w:bookmarkEnd w:id="63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/user/getUserOrder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根据订单号查询订单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4" w:name="_Toc5143"/>
      <w:r>
        <w:rPr>
          <w:rFonts w:ascii="汉仪雪君体简" w:eastAsia="汉仪雪君体简" w:hAnsi="汉仪雪君体简" w:cs="汉仪雪君体简" w:hint="eastAsia"/>
          <w:sz w:val="32"/>
          <w:szCs w:val="32"/>
        </w:rPr>
        <w:t>查询订单指定工作人员完工报告</w:t>
      </w:r>
      <w:bookmarkEnd w:id="64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/operator/order/getOperatorReport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查询订单某工作人员的完工报告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lastRenderedPageBreak/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mobile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工作人员手机号码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lastRenderedPageBreak/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</w:tbl>
    <w:p w:rsidR="003336A2" w:rsidRDefault="007062E8">
      <w:pPr>
        <w:spacing w:line="360" w:lineRule="auto"/>
        <w:jc w:val="left"/>
        <w:outlineLvl w:val="1"/>
        <w:rPr>
          <w:rFonts w:ascii="汉仪雪君体简" w:eastAsia="汉仪雪君体简" w:hAnsi="汉仪雪君体简" w:cs="汉仪雪君体简"/>
          <w:sz w:val="32"/>
          <w:szCs w:val="32"/>
        </w:rPr>
      </w:pPr>
      <w:bookmarkStart w:id="65" w:name="_Toc8552"/>
      <w:r>
        <w:rPr>
          <w:rFonts w:ascii="汉仪雪君体简" w:eastAsia="汉仪雪君体简" w:hAnsi="汉仪雪君体简" w:cs="汉仪雪君体简" w:hint="eastAsia"/>
          <w:sz w:val="32"/>
          <w:szCs w:val="32"/>
        </w:rPr>
        <w:t>查询订单所有工作人员</w:t>
      </w:r>
      <w:bookmarkEnd w:id="65"/>
    </w:p>
    <w:tbl>
      <w:tblPr>
        <w:tblStyle w:val="a6"/>
        <w:tblpPr w:leftFromText="180" w:rightFromText="180" w:vertAnchor="text" w:horzAnchor="page" w:tblpX="1692" w:tblpY="253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接口地址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operator/order/getOperators 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接口功能</w:t>
            </w:r>
          </w:p>
        </w:tc>
      </w:tr>
      <w:tr w:rsidR="003336A2"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>查询订单查询所有工作人员</w:t>
            </w: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请求参数</w:t>
            </w:r>
          </w:p>
        </w:tc>
      </w:tr>
      <w:tr w:rsidR="003336A2">
        <w:trPr>
          <w:trHeight w:val="395"/>
        </w:trPr>
        <w:tc>
          <w:tcPr>
            <w:tcW w:w="8522" w:type="dxa"/>
          </w:tcPr>
          <w:tbl>
            <w:tblPr>
              <w:tblStyle w:val="a6"/>
              <w:tblW w:w="8409" w:type="dxa"/>
              <w:tblLayout w:type="fixed"/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303"/>
            </w:tblGrid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参数名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是否必须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/>
                    </w:rPr>
                    <w:t>说明</w:t>
                  </w:r>
                </w:p>
              </w:tc>
            </w:tr>
            <w:tr w:rsidR="003336A2">
              <w:tc>
                <w:tcPr>
                  <w:tcW w:w="226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</w:rPr>
                    <w:t>orderNo</w:t>
                  </w:r>
                </w:p>
              </w:tc>
              <w:tc>
                <w:tcPr>
                  <w:tcW w:w="184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T</w:t>
                  </w:r>
                </w:p>
              </w:tc>
              <w:tc>
                <w:tcPr>
                  <w:tcW w:w="4303" w:type="dxa"/>
                </w:tcPr>
                <w:p w:rsidR="003336A2" w:rsidRDefault="007062E8">
                  <w:pPr>
                    <w:framePr w:hSpace="180" w:wrap="around" w:vAnchor="text" w:hAnchor="page" w:x="1692" w:y="253"/>
                    <w:spacing w:line="360" w:lineRule="auto"/>
                    <w:suppressOverlap/>
                    <w:jc w:val="center"/>
                    <w:rPr>
                      <w:rFonts w:ascii="华康圆体W7" w:eastAsia="华康圆体W7" w:hAnsi="华康圆体W7" w:cs="华康圆体W7"/>
                      <w:bCs/>
                    </w:rPr>
                  </w:pPr>
                  <w:r>
                    <w:rPr>
                      <w:rFonts w:ascii="华康圆体W7" w:eastAsia="华康圆体W7" w:hAnsi="华康圆体W7" w:cs="华康圆体W7" w:hint="eastAsia"/>
                      <w:bCs/>
                    </w:rPr>
                    <w:t>订单号</w:t>
                  </w:r>
                </w:p>
              </w:tc>
            </w:tr>
          </w:tbl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  <w:tr w:rsidR="003336A2">
        <w:tc>
          <w:tcPr>
            <w:tcW w:w="8522" w:type="dxa"/>
            <w:shd w:val="clear" w:color="auto" w:fill="DBE5F1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  <w:b/>
              </w:rPr>
            </w:pPr>
            <w:r>
              <w:rPr>
                <w:rFonts w:ascii="华康圆体W7" w:eastAsia="华康圆体W7" w:hAnsi="华康圆体W7" w:cs="华康圆体W7" w:hint="eastAsia"/>
                <w:b/>
              </w:rPr>
              <w:t>接口应答样例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{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 xml:space="preserve">    "code": 200,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 w:hint="eastAsia"/>
              </w:rPr>
              <w:t xml:space="preserve">    "message": "成功",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lastRenderedPageBreak/>
              <w:t xml:space="preserve">    "data":</w:t>
            </w:r>
          </w:p>
          <w:p w:rsidR="003336A2" w:rsidRDefault="007062E8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  <w:r>
              <w:rPr>
                <w:rFonts w:ascii="华康圆体W7" w:eastAsia="华康圆体W7" w:hAnsi="华康圆体W7" w:cs="华康圆体W7"/>
              </w:rPr>
              <w:t>}</w:t>
            </w:r>
          </w:p>
        </w:tc>
      </w:tr>
      <w:tr w:rsidR="003336A2">
        <w:trPr>
          <w:trHeight w:val="680"/>
        </w:trPr>
        <w:tc>
          <w:tcPr>
            <w:tcW w:w="8522" w:type="dxa"/>
          </w:tcPr>
          <w:p w:rsidR="003336A2" w:rsidRDefault="003336A2">
            <w:pPr>
              <w:spacing w:line="360" w:lineRule="auto"/>
              <w:rPr>
                <w:rFonts w:ascii="华康圆体W7" w:eastAsia="华康圆体W7" w:hAnsi="华康圆体W7" w:cs="华康圆体W7"/>
              </w:rPr>
            </w:pPr>
          </w:p>
        </w:tc>
      </w:tr>
    </w:tbl>
    <w:p w:rsidR="003336A2" w:rsidRDefault="003336A2">
      <w:pPr>
        <w:spacing w:line="360" w:lineRule="auto"/>
        <w:jc w:val="left"/>
        <w:rPr>
          <w:rFonts w:ascii="汉仪雪君体简" w:eastAsia="汉仪雪君体简" w:hAnsi="汉仪雪君体简" w:cs="汉仪雪君体简"/>
          <w:sz w:val="32"/>
          <w:szCs w:val="32"/>
        </w:rPr>
      </w:pPr>
    </w:p>
    <w:sectPr w:rsidR="003336A2">
      <w:headerReference w:type="default" r:id="rId7"/>
      <w:foot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52D3" w:rsidRDefault="002C52D3">
      <w:r>
        <w:separator/>
      </w:r>
    </w:p>
  </w:endnote>
  <w:endnote w:type="continuationSeparator" w:id="0">
    <w:p w:rsidR="002C52D3" w:rsidRDefault="002C5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A9A62BDE-9A7C-4A26-A430-0338C86A46BC}"/>
    <w:embedBold r:id="rId2" w:subsetted="1" w:fontKey="{9A6BAAC4-FDFC-4C0F-A316-EFBF639FA4E6}"/>
  </w:font>
  <w:font w:name="汉仪雪君体简">
    <w:charset w:val="86"/>
    <w:family w:val="auto"/>
    <w:pitch w:val="default"/>
    <w:sig w:usb0="00000001" w:usb1="080E0800" w:usb2="00000002" w:usb3="00000000" w:csb0="00040000" w:csb1="00000000"/>
    <w:embedRegular r:id="rId3" w:subsetted="1" w:fontKey="{8EC0ABFB-C3CC-4BDF-9C30-63973037DB45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4" w:subsetted="1" w:fontKey="{221909E9-6F95-4C31-99BF-3F44DFA17C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康圆体W7">
    <w:altName w:val="微软雅黑"/>
    <w:charset w:val="86"/>
    <w:family w:val="auto"/>
    <w:pitch w:val="default"/>
    <w:sig w:usb0="800002BF" w:usb1="184F6CFA" w:usb2="00000012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6BCD866-3F3B-4680-91D5-37B9E1DD6F3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1779775"/>
    </w:sdtPr>
    <w:sdtContent>
      <w:sdt>
        <w:sdtPr>
          <w:id w:val="1728636285"/>
        </w:sdtPr>
        <w:sdtContent>
          <w:p w:rsidR="004E447C" w:rsidRDefault="004E447C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:rsidR="004E447C" w:rsidRDefault="004E447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52D3" w:rsidRDefault="002C52D3">
      <w:r>
        <w:separator/>
      </w:r>
    </w:p>
  </w:footnote>
  <w:footnote w:type="continuationSeparator" w:id="0">
    <w:p w:rsidR="002C52D3" w:rsidRDefault="002C52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47C" w:rsidRDefault="004E447C">
    <w:pPr>
      <w:pStyle w:val="a5"/>
    </w:pPr>
    <w:r>
      <w:rPr>
        <w:rFonts w:hint="eastAsia"/>
        <w:noProof/>
      </w:rPr>
      <w:drawing>
        <wp:anchor distT="0" distB="0" distL="114935" distR="114935" simplePos="0" relativeHeight="251658240" behindDoc="1" locked="0" layoutInCell="1" allowOverlap="1">
          <wp:simplePos x="0" y="0"/>
          <wp:positionH relativeFrom="column">
            <wp:posOffset>-1517650</wp:posOffset>
          </wp:positionH>
          <wp:positionV relativeFrom="paragraph">
            <wp:posOffset>-646430</wp:posOffset>
          </wp:positionV>
          <wp:extent cx="8060055" cy="10845800"/>
          <wp:effectExtent l="0" t="0" r="0" b="5080"/>
          <wp:wrapNone/>
          <wp:docPr id="2" name="图片 2" descr="信封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信封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60055" cy="1084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5BD3F14"/>
    <w:rsid w:val="00011D44"/>
    <w:rsid w:val="00012084"/>
    <w:rsid w:val="00012D6A"/>
    <w:rsid w:val="0001422B"/>
    <w:rsid w:val="00016E5A"/>
    <w:rsid w:val="00021FEE"/>
    <w:rsid w:val="00024480"/>
    <w:rsid w:val="0002461E"/>
    <w:rsid w:val="000250E4"/>
    <w:rsid w:val="00025169"/>
    <w:rsid w:val="00026BA9"/>
    <w:rsid w:val="000313A7"/>
    <w:rsid w:val="0003501A"/>
    <w:rsid w:val="00036225"/>
    <w:rsid w:val="00045B3B"/>
    <w:rsid w:val="00066F98"/>
    <w:rsid w:val="0008078F"/>
    <w:rsid w:val="00083A2D"/>
    <w:rsid w:val="00087288"/>
    <w:rsid w:val="000872EA"/>
    <w:rsid w:val="00091123"/>
    <w:rsid w:val="000A38C0"/>
    <w:rsid w:val="000C3ED1"/>
    <w:rsid w:val="000C422B"/>
    <w:rsid w:val="000C6D76"/>
    <w:rsid w:val="000D4DE1"/>
    <w:rsid w:val="000D5699"/>
    <w:rsid w:val="000E7B56"/>
    <w:rsid w:val="000F1CE3"/>
    <w:rsid w:val="000F32F0"/>
    <w:rsid w:val="000F3B65"/>
    <w:rsid w:val="000F6D80"/>
    <w:rsid w:val="001324FC"/>
    <w:rsid w:val="001331D9"/>
    <w:rsid w:val="00135233"/>
    <w:rsid w:val="001467A2"/>
    <w:rsid w:val="00147403"/>
    <w:rsid w:val="00147708"/>
    <w:rsid w:val="00157962"/>
    <w:rsid w:val="001702F2"/>
    <w:rsid w:val="00170677"/>
    <w:rsid w:val="0017388E"/>
    <w:rsid w:val="0018116F"/>
    <w:rsid w:val="00183393"/>
    <w:rsid w:val="001836EB"/>
    <w:rsid w:val="0018510D"/>
    <w:rsid w:val="00187975"/>
    <w:rsid w:val="00193B60"/>
    <w:rsid w:val="00193F91"/>
    <w:rsid w:val="001A1DCE"/>
    <w:rsid w:val="001A62C1"/>
    <w:rsid w:val="001B154A"/>
    <w:rsid w:val="001B1AD0"/>
    <w:rsid w:val="001B4A25"/>
    <w:rsid w:val="001C09CB"/>
    <w:rsid w:val="001C1DB8"/>
    <w:rsid w:val="001C6B77"/>
    <w:rsid w:val="001C6C89"/>
    <w:rsid w:val="001D63B9"/>
    <w:rsid w:val="001D7185"/>
    <w:rsid w:val="001D759C"/>
    <w:rsid w:val="001E04BD"/>
    <w:rsid w:val="001E169F"/>
    <w:rsid w:val="001E1BA6"/>
    <w:rsid w:val="001F279B"/>
    <w:rsid w:val="0020093E"/>
    <w:rsid w:val="00210026"/>
    <w:rsid w:val="002174F2"/>
    <w:rsid w:val="0022100F"/>
    <w:rsid w:val="002222BC"/>
    <w:rsid w:val="002265CC"/>
    <w:rsid w:val="00226A6B"/>
    <w:rsid w:val="00231502"/>
    <w:rsid w:val="00233663"/>
    <w:rsid w:val="00234490"/>
    <w:rsid w:val="002351CC"/>
    <w:rsid w:val="0024459B"/>
    <w:rsid w:val="00245969"/>
    <w:rsid w:val="00253129"/>
    <w:rsid w:val="0025425A"/>
    <w:rsid w:val="00256A93"/>
    <w:rsid w:val="00263381"/>
    <w:rsid w:val="0026439F"/>
    <w:rsid w:val="002676F8"/>
    <w:rsid w:val="00270334"/>
    <w:rsid w:val="002713A0"/>
    <w:rsid w:val="00280791"/>
    <w:rsid w:val="002813F7"/>
    <w:rsid w:val="00283C73"/>
    <w:rsid w:val="00284E40"/>
    <w:rsid w:val="00292511"/>
    <w:rsid w:val="002953E6"/>
    <w:rsid w:val="002956CB"/>
    <w:rsid w:val="002A37EE"/>
    <w:rsid w:val="002A7033"/>
    <w:rsid w:val="002B5D93"/>
    <w:rsid w:val="002B693B"/>
    <w:rsid w:val="002C52D3"/>
    <w:rsid w:val="002D26BF"/>
    <w:rsid w:val="002D4AD2"/>
    <w:rsid w:val="002E6C0C"/>
    <w:rsid w:val="002E6D9E"/>
    <w:rsid w:val="0030519C"/>
    <w:rsid w:val="00306A54"/>
    <w:rsid w:val="00312A22"/>
    <w:rsid w:val="00314BC3"/>
    <w:rsid w:val="0031645B"/>
    <w:rsid w:val="00332D0B"/>
    <w:rsid w:val="003336A2"/>
    <w:rsid w:val="0033626E"/>
    <w:rsid w:val="00340D53"/>
    <w:rsid w:val="00341F57"/>
    <w:rsid w:val="00346D9C"/>
    <w:rsid w:val="00354D36"/>
    <w:rsid w:val="00355C7D"/>
    <w:rsid w:val="00367586"/>
    <w:rsid w:val="00367969"/>
    <w:rsid w:val="003679FB"/>
    <w:rsid w:val="003717CF"/>
    <w:rsid w:val="00382475"/>
    <w:rsid w:val="00382E55"/>
    <w:rsid w:val="003B1682"/>
    <w:rsid w:val="003B7549"/>
    <w:rsid w:val="003C3458"/>
    <w:rsid w:val="003D5288"/>
    <w:rsid w:val="003D7BA4"/>
    <w:rsid w:val="003E0067"/>
    <w:rsid w:val="003E2738"/>
    <w:rsid w:val="003E2D91"/>
    <w:rsid w:val="003F075D"/>
    <w:rsid w:val="003F7887"/>
    <w:rsid w:val="004034E2"/>
    <w:rsid w:val="004045C8"/>
    <w:rsid w:val="0040575E"/>
    <w:rsid w:val="004076E1"/>
    <w:rsid w:val="00407883"/>
    <w:rsid w:val="004101DE"/>
    <w:rsid w:val="00413F36"/>
    <w:rsid w:val="0042050B"/>
    <w:rsid w:val="0042198D"/>
    <w:rsid w:val="00431289"/>
    <w:rsid w:val="004319D7"/>
    <w:rsid w:val="00435FC5"/>
    <w:rsid w:val="0043762A"/>
    <w:rsid w:val="00437703"/>
    <w:rsid w:val="00441DF5"/>
    <w:rsid w:val="00447319"/>
    <w:rsid w:val="00447F7F"/>
    <w:rsid w:val="004662A5"/>
    <w:rsid w:val="0047042A"/>
    <w:rsid w:val="00471EA4"/>
    <w:rsid w:val="00485B80"/>
    <w:rsid w:val="00486CF2"/>
    <w:rsid w:val="004901EE"/>
    <w:rsid w:val="0049365C"/>
    <w:rsid w:val="004966DF"/>
    <w:rsid w:val="004976F6"/>
    <w:rsid w:val="00497C98"/>
    <w:rsid w:val="004A7690"/>
    <w:rsid w:val="004B4C19"/>
    <w:rsid w:val="004C113E"/>
    <w:rsid w:val="004C1274"/>
    <w:rsid w:val="004C1C70"/>
    <w:rsid w:val="004C6FD2"/>
    <w:rsid w:val="004D27DE"/>
    <w:rsid w:val="004D307C"/>
    <w:rsid w:val="004D5A02"/>
    <w:rsid w:val="004E207F"/>
    <w:rsid w:val="004E447C"/>
    <w:rsid w:val="004E47C3"/>
    <w:rsid w:val="004F7E65"/>
    <w:rsid w:val="0050204C"/>
    <w:rsid w:val="00502136"/>
    <w:rsid w:val="0050399A"/>
    <w:rsid w:val="00503B71"/>
    <w:rsid w:val="00507544"/>
    <w:rsid w:val="00510ECC"/>
    <w:rsid w:val="0051116E"/>
    <w:rsid w:val="00511B49"/>
    <w:rsid w:val="005227BA"/>
    <w:rsid w:val="00522DF0"/>
    <w:rsid w:val="00524D8B"/>
    <w:rsid w:val="00525CF8"/>
    <w:rsid w:val="005264EA"/>
    <w:rsid w:val="005270C0"/>
    <w:rsid w:val="00531DCD"/>
    <w:rsid w:val="0053445A"/>
    <w:rsid w:val="00534735"/>
    <w:rsid w:val="00535DC9"/>
    <w:rsid w:val="005373A7"/>
    <w:rsid w:val="00547A9B"/>
    <w:rsid w:val="0055245F"/>
    <w:rsid w:val="00564B41"/>
    <w:rsid w:val="00565EE9"/>
    <w:rsid w:val="0057109A"/>
    <w:rsid w:val="005841CE"/>
    <w:rsid w:val="00585BA1"/>
    <w:rsid w:val="00586306"/>
    <w:rsid w:val="00587105"/>
    <w:rsid w:val="005875B4"/>
    <w:rsid w:val="005877FC"/>
    <w:rsid w:val="00592608"/>
    <w:rsid w:val="005939CC"/>
    <w:rsid w:val="005A579D"/>
    <w:rsid w:val="005B30F4"/>
    <w:rsid w:val="005B63EA"/>
    <w:rsid w:val="005C1CE0"/>
    <w:rsid w:val="005C56DC"/>
    <w:rsid w:val="005C6780"/>
    <w:rsid w:val="005D27BE"/>
    <w:rsid w:val="005D3B68"/>
    <w:rsid w:val="005D4516"/>
    <w:rsid w:val="005E1307"/>
    <w:rsid w:val="005E28B6"/>
    <w:rsid w:val="005E3AC8"/>
    <w:rsid w:val="005E6F80"/>
    <w:rsid w:val="005E71A2"/>
    <w:rsid w:val="005F0014"/>
    <w:rsid w:val="005F3CCD"/>
    <w:rsid w:val="006024AE"/>
    <w:rsid w:val="0060760D"/>
    <w:rsid w:val="00613DBD"/>
    <w:rsid w:val="00630C24"/>
    <w:rsid w:val="00631B83"/>
    <w:rsid w:val="00633D2B"/>
    <w:rsid w:val="00634A05"/>
    <w:rsid w:val="00646949"/>
    <w:rsid w:val="0065116F"/>
    <w:rsid w:val="00663281"/>
    <w:rsid w:val="0066758F"/>
    <w:rsid w:val="00671D6A"/>
    <w:rsid w:val="006762CE"/>
    <w:rsid w:val="00677994"/>
    <w:rsid w:val="00680360"/>
    <w:rsid w:val="00681889"/>
    <w:rsid w:val="006870CB"/>
    <w:rsid w:val="006903CE"/>
    <w:rsid w:val="006A0349"/>
    <w:rsid w:val="006A1F1B"/>
    <w:rsid w:val="006A52BD"/>
    <w:rsid w:val="006A7AB1"/>
    <w:rsid w:val="006B0813"/>
    <w:rsid w:val="006B6654"/>
    <w:rsid w:val="006C0679"/>
    <w:rsid w:val="006C235A"/>
    <w:rsid w:val="006C3AC1"/>
    <w:rsid w:val="006D076B"/>
    <w:rsid w:val="006D246B"/>
    <w:rsid w:val="006E02BF"/>
    <w:rsid w:val="006E129E"/>
    <w:rsid w:val="006F31D0"/>
    <w:rsid w:val="006F532F"/>
    <w:rsid w:val="006F6EB2"/>
    <w:rsid w:val="00702B10"/>
    <w:rsid w:val="00704441"/>
    <w:rsid w:val="007062E8"/>
    <w:rsid w:val="00706835"/>
    <w:rsid w:val="00713477"/>
    <w:rsid w:val="00714A4A"/>
    <w:rsid w:val="00715D9E"/>
    <w:rsid w:val="0072034B"/>
    <w:rsid w:val="00745D41"/>
    <w:rsid w:val="007616E7"/>
    <w:rsid w:val="007649E1"/>
    <w:rsid w:val="00771FFA"/>
    <w:rsid w:val="007738B3"/>
    <w:rsid w:val="00774E91"/>
    <w:rsid w:val="00785792"/>
    <w:rsid w:val="007859D6"/>
    <w:rsid w:val="007911DF"/>
    <w:rsid w:val="0079250C"/>
    <w:rsid w:val="007A155D"/>
    <w:rsid w:val="007A2F8C"/>
    <w:rsid w:val="007A786E"/>
    <w:rsid w:val="007B0446"/>
    <w:rsid w:val="007B42E4"/>
    <w:rsid w:val="007C27F1"/>
    <w:rsid w:val="007C6D55"/>
    <w:rsid w:val="007D3922"/>
    <w:rsid w:val="007D5ECC"/>
    <w:rsid w:val="007D6A63"/>
    <w:rsid w:val="007E0F6B"/>
    <w:rsid w:val="007E3129"/>
    <w:rsid w:val="007E795F"/>
    <w:rsid w:val="007F2F88"/>
    <w:rsid w:val="00804C82"/>
    <w:rsid w:val="008149B1"/>
    <w:rsid w:val="00820601"/>
    <w:rsid w:val="00822542"/>
    <w:rsid w:val="008227E0"/>
    <w:rsid w:val="00822B71"/>
    <w:rsid w:val="008259AA"/>
    <w:rsid w:val="0082761C"/>
    <w:rsid w:val="00834FD2"/>
    <w:rsid w:val="00840A05"/>
    <w:rsid w:val="008425D2"/>
    <w:rsid w:val="008453E4"/>
    <w:rsid w:val="00853579"/>
    <w:rsid w:val="00853A3D"/>
    <w:rsid w:val="00854B68"/>
    <w:rsid w:val="008558B3"/>
    <w:rsid w:val="00867327"/>
    <w:rsid w:val="00872BDB"/>
    <w:rsid w:val="008731BB"/>
    <w:rsid w:val="008754A3"/>
    <w:rsid w:val="00875B54"/>
    <w:rsid w:val="00883485"/>
    <w:rsid w:val="008841F2"/>
    <w:rsid w:val="00887C01"/>
    <w:rsid w:val="00890B1E"/>
    <w:rsid w:val="00891068"/>
    <w:rsid w:val="00892A0C"/>
    <w:rsid w:val="008A1786"/>
    <w:rsid w:val="008B0992"/>
    <w:rsid w:val="008B1CE2"/>
    <w:rsid w:val="008B2913"/>
    <w:rsid w:val="008C1A32"/>
    <w:rsid w:val="008C62B9"/>
    <w:rsid w:val="008D12F2"/>
    <w:rsid w:val="008D27B9"/>
    <w:rsid w:val="008D3029"/>
    <w:rsid w:val="008D3DE2"/>
    <w:rsid w:val="008E05C6"/>
    <w:rsid w:val="008E278E"/>
    <w:rsid w:val="008F3308"/>
    <w:rsid w:val="008F3D03"/>
    <w:rsid w:val="00910FB5"/>
    <w:rsid w:val="009117E1"/>
    <w:rsid w:val="009152A9"/>
    <w:rsid w:val="009173EF"/>
    <w:rsid w:val="00917DE4"/>
    <w:rsid w:val="00921830"/>
    <w:rsid w:val="00922380"/>
    <w:rsid w:val="00924083"/>
    <w:rsid w:val="009249CD"/>
    <w:rsid w:val="009322B6"/>
    <w:rsid w:val="009445B9"/>
    <w:rsid w:val="0094483E"/>
    <w:rsid w:val="00946B7C"/>
    <w:rsid w:val="009574B8"/>
    <w:rsid w:val="0096621C"/>
    <w:rsid w:val="009763DD"/>
    <w:rsid w:val="00986A9F"/>
    <w:rsid w:val="00994860"/>
    <w:rsid w:val="009B113D"/>
    <w:rsid w:val="009B4E03"/>
    <w:rsid w:val="009C2640"/>
    <w:rsid w:val="009C779E"/>
    <w:rsid w:val="009D068D"/>
    <w:rsid w:val="009D2623"/>
    <w:rsid w:val="009D52B5"/>
    <w:rsid w:val="009D74F5"/>
    <w:rsid w:val="009E4E1E"/>
    <w:rsid w:val="009E7815"/>
    <w:rsid w:val="009F0E6E"/>
    <w:rsid w:val="009F65C7"/>
    <w:rsid w:val="009F6E0A"/>
    <w:rsid w:val="009F7A9B"/>
    <w:rsid w:val="00A072F2"/>
    <w:rsid w:val="00A12560"/>
    <w:rsid w:val="00A1685C"/>
    <w:rsid w:val="00A16EE6"/>
    <w:rsid w:val="00A22B26"/>
    <w:rsid w:val="00A23AC4"/>
    <w:rsid w:val="00A27AEB"/>
    <w:rsid w:val="00A30D28"/>
    <w:rsid w:val="00A426C9"/>
    <w:rsid w:val="00A43C63"/>
    <w:rsid w:val="00A518D3"/>
    <w:rsid w:val="00A52FA2"/>
    <w:rsid w:val="00A646CB"/>
    <w:rsid w:val="00A6779A"/>
    <w:rsid w:val="00A77BFC"/>
    <w:rsid w:val="00A8055F"/>
    <w:rsid w:val="00A80643"/>
    <w:rsid w:val="00A814EB"/>
    <w:rsid w:val="00A83E64"/>
    <w:rsid w:val="00A861D8"/>
    <w:rsid w:val="00A87810"/>
    <w:rsid w:val="00A92A06"/>
    <w:rsid w:val="00A95BF8"/>
    <w:rsid w:val="00A96255"/>
    <w:rsid w:val="00AA6199"/>
    <w:rsid w:val="00AA7452"/>
    <w:rsid w:val="00AB253B"/>
    <w:rsid w:val="00AC1E54"/>
    <w:rsid w:val="00AC3C63"/>
    <w:rsid w:val="00AC655A"/>
    <w:rsid w:val="00AC7AFD"/>
    <w:rsid w:val="00AE31D7"/>
    <w:rsid w:val="00AE439A"/>
    <w:rsid w:val="00AE671C"/>
    <w:rsid w:val="00AE7DB9"/>
    <w:rsid w:val="00AF0DE7"/>
    <w:rsid w:val="00AF2CE9"/>
    <w:rsid w:val="00AF5CDB"/>
    <w:rsid w:val="00AF78F3"/>
    <w:rsid w:val="00B02F11"/>
    <w:rsid w:val="00B0426A"/>
    <w:rsid w:val="00B04F4E"/>
    <w:rsid w:val="00B07EBB"/>
    <w:rsid w:val="00B1011C"/>
    <w:rsid w:val="00B11328"/>
    <w:rsid w:val="00B12AD8"/>
    <w:rsid w:val="00B202D6"/>
    <w:rsid w:val="00B21B71"/>
    <w:rsid w:val="00B223AD"/>
    <w:rsid w:val="00B22C5B"/>
    <w:rsid w:val="00B272B8"/>
    <w:rsid w:val="00B31960"/>
    <w:rsid w:val="00B372CE"/>
    <w:rsid w:val="00B50942"/>
    <w:rsid w:val="00B6093E"/>
    <w:rsid w:val="00B73E87"/>
    <w:rsid w:val="00B83582"/>
    <w:rsid w:val="00BA00B2"/>
    <w:rsid w:val="00BA5192"/>
    <w:rsid w:val="00BA71BA"/>
    <w:rsid w:val="00BC5A78"/>
    <w:rsid w:val="00BD0C20"/>
    <w:rsid w:val="00BE474F"/>
    <w:rsid w:val="00BE4EE2"/>
    <w:rsid w:val="00BF410B"/>
    <w:rsid w:val="00C04AC9"/>
    <w:rsid w:val="00C174E3"/>
    <w:rsid w:val="00C20A44"/>
    <w:rsid w:val="00C24BB0"/>
    <w:rsid w:val="00C26C4F"/>
    <w:rsid w:val="00C27080"/>
    <w:rsid w:val="00C27A66"/>
    <w:rsid w:val="00C31FBE"/>
    <w:rsid w:val="00C322EA"/>
    <w:rsid w:val="00C436CD"/>
    <w:rsid w:val="00C446EB"/>
    <w:rsid w:val="00C50E11"/>
    <w:rsid w:val="00C55537"/>
    <w:rsid w:val="00C560BF"/>
    <w:rsid w:val="00C56989"/>
    <w:rsid w:val="00C612D5"/>
    <w:rsid w:val="00C64D43"/>
    <w:rsid w:val="00C7234E"/>
    <w:rsid w:val="00C7787A"/>
    <w:rsid w:val="00C81044"/>
    <w:rsid w:val="00C81AE6"/>
    <w:rsid w:val="00C8638C"/>
    <w:rsid w:val="00C86EF3"/>
    <w:rsid w:val="00C92B10"/>
    <w:rsid w:val="00C932F3"/>
    <w:rsid w:val="00C95510"/>
    <w:rsid w:val="00CA1329"/>
    <w:rsid w:val="00CA1B23"/>
    <w:rsid w:val="00CB0011"/>
    <w:rsid w:val="00CB1ED8"/>
    <w:rsid w:val="00CB4035"/>
    <w:rsid w:val="00CC33A3"/>
    <w:rsid w:val="00CC3CC3"/>
    <w:rsid w:val="00CC74A8"/>
    <w:rsid w:val="00CD38CB"/>
    <w:rsid w:val="00CD3B94"/>
    <w:rsid w:val="00CD410D"/>
    <w:rsid w:val="00CD50FD"/>
    <w:rsid w:val="00CD52E3"/>
    <w:rsid w:val="00CD590B"/>
    <w:rsid w:val="00CE043E"/>
    <w:rsid w:val="00CE146A"/>
    <w:rsid w:val="00CE16D9"/>
    <w:rsid w:val="00CE5D80"/>
    <w:rsid w:val="00CF1DCF"/>
    <w:rsid w:val="00D00B35"/>
    <w:rsid w:val="00D12970"/>
    <w:rsid w:val="00D1670A"/>
    <w:rsid w:val="00D216F7"/>
    <w:rsid w:val="00D22BBF"/>
    <w:rsid w:val="00D23377"/>
    <w:rsid w:val="00D26523"/>
    <w:rsid w:val="00D278CE"/>
    <w:rsid w:val="00D351C5"/>
    <w:rsid w:val="00D36C8B"/>
    <w:rsid w:val="00D47B72"/>
    <w:rsid w:val="00D5232A"/>
    <w:rsid w:val="00D5273C"/>
    <w:rsid w:val="00D53AFA"/>
    <w:rsid w:val="00D56AEB"/>
    <w:rsid w:val="00D62152"/>
    <w:rsid w:val="00D63D39"/>
    <w:rsid w:val="00D64440"/>
    <w:rsid w:val="00D71B5E"/>
    <w:rsid w:val="00D724EF"/>
    <w:rsid w:val="00D74954"/>
    <w:rsid w:val="00D74A5A"/>
    <w:rsid w:val="00D92EF8"/>
    <w:rsid w:val="00D95042"/>
    <w:rsid w:val="00D977B9"/>
    <w:rsid w:val="00DA21FE"/>
    <w:rsid w:val="00DC0078"/>
    <w:rsid w:val="00DD0DEB"/>
    <w:rsid w:val="00DD32E6"/>
    <w:rsid w:val="00DE5977"/>
    <w:rsid w:val="00DE5F12"/>
    <w:rsid w:val="00DE692D"/>
    <w:rsid w:val="00DF7079"/>
    <w:rsid w:val="00E0140D"/>
    <w:rsid w:val="00E06600"/>
    <w:rsid w:val="00E15C6B"/>
    <w:rsid w:val="00E16039"/>
    <w:rsid w:val="00E26061"/>
    <w:rsid w:val="00E33F00"/>
    <w:rsid w:val="00E50CBA"/>
    <w:rsid w:val="00E5137A"/>
    <w:rsid w:val="00E56FC6"/>
    <w:rsid w:val="00E622D3"/>
    <w:rsid w:val="00E64C89"/>
    <w:rsid w:val="00E677DD"/>
    <w:rsid w:val="00E9147C"/>
    <w:rsid w:val="00E92942"/>
    <w:rsid w:val="00E93C93"/>
    <w:rsid w:val="00E94326"/>
    <w:rsid w:val="00E947BF"/>
    <w:rsid w:val="00E96432"/>
    <w:rsid w:val="00EA296E"/>
    <w:rsid w:val="00EB030F"/>
    <w:rsid w:val="00EB2D19"/>
    <w:rsid w:val="00EB7544"/>
    <w:rsid w:val="00EC4E48"/>
    <w:rsid w:val="00EC7271"/>
    <w:rsid w:val="00EC7E85"/>
    <w:rsid w:val="00ED1489"/>
    <w:rsid w:val="00ED50C9"/>
    <w:rsid w:val="00ED5913"/>
    <w:rsid w:val="00EE2A15"/>
    <w:rsid w:val="00EE3AAC"/>
    <w:rsid w:val="00EE4907"/>
    <w:rsid w:val="00EE4FD6"/>
    <w:rsid w:val="00EF384D"/>
    <w:rsid w:val="00F0728D"/>
    <w:rsid w:val="00F1472B"/>
    <w:rsid w:val="00F14838"/>
    <w:rsid w:val="00F1510F"/>
    <w:rsid w:val="00F214F2"/>
    <w:rsid w:val="00F237BF"/>
    <w:rsid w:val="00F34277"/>
    <w:rsid w:val="00F37DD6"/>
    <w:rsid w:val="00F46065"/>
    <w:rsid w:val="00F555D0"/>
    <w:rsid w:val="00F56004"/>
    <w:rsid w:val="00F61304"/>
    <w:rsid w:val="00F61798"/>
    <w:rsid w:val="00F62EAF"/>
    <w:rsid w:val="00F71104"/>
    <w:rsid w:val="00F72A66"/>
    <w:rsid w:val="00F73FD1"/>
    <w:rsid w:val="00F813FC"/>
    <w:rsid w:val="00F833CF"/>
    <w:rsid w:val="00F84DA8"/>
    <w:rsid w:val="00F862EC"/>
    <w:rsid w:val="00F900E4"/>
    <w:rsid w:val="00FA0BE5"/>
    <w:rsid w:val="00FA0D03"/>
    <w:rsid w:val="00FA2C62"/>
    <w:rsid w:val="00FA59F2"/>
    <w:rsid w:val="00FD4451"/>
    <w:rsid w:val="00FD7975"/>
    <w:rsid w:val="00FE108D"/>
    <w:rsid w:val="00FE14B2"/>
    <w:rsid w:val="00FF2287"/>
    <w:rsid w:val="00FF2F8E"/>
    <w:rsid w:val="00FF40B2"/>
    <w:rsid w:val="023050A2"/>
    <w:rsid w:val="060D1CE8"/>
    <w:rsid w:val="07E05829"/>
    <w:rsid w:val="0BAF0AD5"/>
    <w:rsid w:val="120E0BB1"/>
    <w:rsid w:val="1269165B"/>
    <w:rsid w:val="19316F3F"/>
    <w:rsid w:val="1FCE2A5E"/>
    <w:rsid w:val="254648A7"/>
    <w:rsid w:val="32512684"/>
    <w:rsid w:val="33D00105"/>
    <w:rsid w:val="34617D01"/>
    <w:rsid w:val="35741724"/>
    <w:rsid w:val="3F3E7476"/>
    <w:rsid w:val="402403A6"/>
    <w:rsid w:val="45BD3F14"/>
    <w:rsid w:val="4B5824BD"/>
    <w:rsid w:val="54163374"/>
    <w:rsid w:val="56356EC0"/>
    <w:rsid w:val="579A70A9"/>
    <w:rsid w:val="5A711010"/>
    <w:rsid w:val="5D9D42D0"/>
    <w:rsid w:val="60447E1D"/>
    <w:rsid w:val="6C6D1D76"/>
    <w:rsid w:val="76F439E0"/>
    <w:rsid w:val="7F5D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B2662F"/>
  <w15:docId w15:val="{A3663416-D26B-4998-844D-AF40F4DA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6">
    <w:name w:val="Table Grid"/>
    <w:basedOn w:val="a1"/>
    <w:qFormat/>
    <w:rPr>
      <w:szCs w:val="2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">
    <w:name w:val="无间隔1"/>
    <w:uiPriority w:val="1"/>
    <w:qFormat/>
    <w:pPr>
      <w:widowControl w:val="0"/>
      <w:jc w:val="both"/>
    </w:pPr>
    <w:rPr>
      <w:rFonts w:ascii="Calibri" w:hAnsi="Calibri"/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2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4677\AppData\Roaming\kingsoft\office6\templates\download\a51db7a1-dd68-44b7-7aea-9a573e3a015d\&#12304;&#20449;&#32440;&#12305;&#20449;&#23553;&#37324;&#30340;&#21487;&#29233;&#21574;&#33804;&#23567;&#29483;.docx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【信纸】信封里的可爱呆萌小猫.docx.docx</Template>
  <TotalTime>108</TotalTime>
  <Pages>99</Pages>
  <Words>6661</Words>
  <Characters>37974</Characters>
  <Application>Microsoft Office Word</Application>
  <DocSecurity>0</DocSecurity>
  <Lines>316</Lines>
  <Paragraphs>89</Paragraphs>
  <ScaleCrop>false</ScaleCrop>
  <Company/>
  <LinksUpToDate>false</LinksUpToDate>
  <CharactersWithSpaces>44546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阿一</dc:creator>
  <cp:lastModifiedBy>Guo Andrew</cp:lastModifiedBy>
  <cp:revision>848</cp:revision>
  <dcterms:created xsi:type="dcterms:W3CDTF">2018-06-05T04:11:00Z</dcterms:created>
  <dcterms:modified xsi:type="dcterms:W3CDTF">2018-09-06T07:08:00Z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